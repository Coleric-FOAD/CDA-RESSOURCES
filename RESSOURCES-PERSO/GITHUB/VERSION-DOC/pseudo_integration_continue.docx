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4FCF5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D14037D" wp14:editId="7144FD9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FE59" id="Rectangle 3" o:spid="_x0000_s1026" alt="rectangle blanc pour le texte sur la couverture" style="position:absolute;margin-left:-15.95pt;margin-top:73.85pt;width:310.15pt;height:681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6192" behindDoc="1" locked="0" layoutInCell="1" allowOverlap="1" wp14:anchorId="1C89D136" wp14:editId="7EC158C0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B8AA7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3912E1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F5ED597" wp14:editId="5A76C84B">
                      <wp:extent cx="3528695" cy="2260600"/>
                      <wp:effectExtent l="0" t="0" r="0" b="635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6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9F9E60" w14:textId="77777777" w:rsidR="00D077E9" w:rsidRPr="00D86945" w:rsidRDefault="00124BE4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Pseudo intégration continue sur un </w:t>
                                  </w:r>
                                  <w:r w:rsidR="00180A7B">
                                    <w:rPr>
                                      <w:lang w:bidi="fr-FR"/>
                                    </w:rPr>
                                    <w:t>dépôt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F5ED5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" filled="f" stroked="f" strokeweight=".5pt">
                      <v:textbox>
                        <w:txbxContent>
                          <w:p w14:paraId="269F9E60" w14:textId="77777777" w:rsidR="00D077E9" w:rsidRPr="00D86945" w:rsidRDefault="00124BE4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Pseudo intégration continue sur un </w:t>
                            </w:r>
                            <w:r w:rsidR="00180A7B">
                              <w:rPr>
                                <w:lang w:bidi="fr-FR"/>
                              </w:rPr>
                              <w:t>dépôt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960D5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7287803" wp14:editId="19EEB98B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347A893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AFFDEF8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35E0DA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AB2DB2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CEC70A100B945C99D4E7FA7F9AEC55B"/>
              </w:placeholder>
              <w15:appearance w15:val="hidden"/>
            </w:sdtPr>
            <w:sdtEndPr/>
            <w:sdtContent>
              <w:p w14:paraId="6519866A" w14:textId="790758FE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8F05BD">
                  <w:rPr>
                    <w:rStyle w:val="Sous-titreCar"/>
                    <w:b w:val="0"/>
                    <w:noProof/>
                    <w:lang w:bidi="fr-FR"/>
                  </w:rPr>
                  <w:t>30 juillet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4684C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2F332A" wp14:editId="7650CA3B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89D3384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F615C5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520C5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EAA9C9D" w14:textId="77777777" w:rsidR="00D077E9" w:rsidRDefault="00D077E9" w:rsidP="002D71D6">
            <w:pPr>
              <w:rPr>
                <w:lang w:bidi="fr-FR"/>
              </w:rPr>
            </w:pPr>
            <w:r w:rsidRPr="00B231E5">
              <w:rPr>
                <w:lang w:bidi="fr-FR"/>
              </w:rPr>
              <w:t xml:space="preserve">Créé par : </w:t>
            </w:r>
            <w:sdt>
              <w:sdtPr>
                <w:rPr>
                  <w:lang w:bidi="fr-FR"/>
                </w:rPr>
                <w:alias w:val="Auteur "/>
                <w:tag w:val=""/>
                <w:id w:val="1847046086"/>
                <w:placeholder>
                  <w:docPart w:val="EE7C7240C52A4D9E9B5BCC4EE8B17D2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2D71D6">
                  <w:rPr>
                    <w:lang w:bidi="fr-FR"/>
                  </w:rPr>
                  <w:t>Jonathan JEANNIARD</w:t>
                </w:r>
              </w:sdtContent>
            </w:sdt>
          </w:p>
          <w:p w14:paraId="7109A95A" w14:textId="33A83AE6" w:rsidR="00F33D29" w:rsidRPr="00D86945" w:rsidRDefault="00F33D29" w:rsidP="002D71D6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fr-FR"/>
              </w:rPr>
              <w:t>Contributeur : Aurelien BOUDIER</w:t>
            </w:r>
          </w:p>
        </w:tc>
      </w:tr>
    </w:tbl>
    <w:p w14:paraId="5A8E51F1" w14:textId="77777777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4D1916A" wp14:editId="146B373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42E6A" id="Rectangle 2" o:spid="_x0000_s1026" alt="rectangle coloré" style="position:absolute;margin-left:-58.7pt;margin-top:525pt;width:611.1pt;height:316.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20EA5E2C" w14:textId="77777777" w:rsidR="00A644D7" w:rsidRPr="00691546" w:rsidRDefault="00691546" w:rsidP="00180A7B">
      <w:pPr>
        <w:pStyle w:val="TM1"/>
        <w:pBdr>
          <w:bottom w:val="single" w:sz="24" w:space="1" w:color="34ABA2" w:themeColor="accent3"/>
        </w:pBdr>
      </w:pPr>
      <w:r w:rsidRPr="00691546">
        <w:lastRenderedPageBreak/>
        <w:t>Sommaire</w:t>
      </w:r>
    </w:p>
    <w:p w14:paraId="7B6F678F" w14:textId="41D70501" w:rsidR="001D473F" w:rsidRDefault="00E61B45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r>
        <w:rPr>
          <w:sz w:val="24"/>
          <w:szCs w:val="24"/>
        </w:rPr>
        <w:fldChar w:fldCharType="begin"/>
      </w:r>
      <w:r>
        <w:instrText xml:space="preserve"> TOC \o "1-4" \h \z \u </w:instrText>
      </w:r>
      <w:r>
        <w:rPr>
          <w:sz w:val="24"/>
          <w:szCs w:val="24"/>
        </w:rPr>
        <w:fldChar w:fldCharType="separate"/>
      </w:r>
      <w:hyperlink w:anchor="_Toc47016195" w:history="1">
        <w:r w:rsidR="001D473F" w:rsidRPr="001B0C8F">
          <w:rPr>
            <w:rStyle w:val="Lienhypertexte"/>
            <w:noProof/>
          </w:rPr>
          <w:t>Fork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_Toc47016195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3</w:t>
        </w:r>
        <w:r w:rsidR="001D473F">
          <w:rPr>
            <w:noProof/>
            <w:webHidden/>
          </w:rPr>
          <w:fldChar w:fldCharType="end"/>
        </w:r>
      </w:hyperlink>
    </w:p>
    <w:p w14:paraId="7BE4E4D6" w14:textId="09571DCC" w:rsidR="001D473F" w:rsidRDefault="004474A0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6" w:history="1">
        <w:r w:rsidR="001D473F" w:rsidRPr="001B0C8F">
          <w:rPr>
            <w:rStyle w:val="Lienhypertexte"/>
            <w:noProof/>
          </w:rPr>
          <w:t>Forker un dépôt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_Toc47016196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3</w:t>
        </w:r>
        <w:r w:rsidR="001D473F">
          <w:rPr>
            <w:noProof/>
            <w:webHidden/>
          </w:rPr>
          <w:fldChar w:fldCharType="end"/>
        </w:r>
      </w:hyperlink>
    </w:p>
    <w:p w14:paraId="172BEABE" w14:textId="302453F1" w:rsidR="001D473F" w:rsidRDefault="004474A0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7" w:history="1">
        <w:r w:rsidR="001D473F" w:rsidRPr="001B0C8F">
          <w:rPr>
            <w:rStyle w:val="Lienhypertexte"/>
            <w:noProof/>
          </w:rPr>
          <w:t>Astuce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_Toc47016197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4</w:t>
        </w:r>
        <w:r w:rsidR="001D473F">
          <w:rPr>
            <w:noProof/>
            <w:webHidden/>
          </w:rPr>
          <w:fldChar w:fldCharType="end"/>
        </w:r>
      </w:hyperlink>
    </w:p>
    <w:p w14:paraId="0AD93E63" w14:textId="4698EAD6" w:rsidR="001D473F" w:rsidRDefault="004474A0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7016198" w:history="1">
        <w:r w:rsidR="001D473F" w:rsidRPr="001B0C8F">
          <w:rPr>
            <w:rStyle w:val="Lienhypertexte"/>
            <w:noProof/>
          </w:rPr>
          <w:t>Synchroniser le dépôt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_Toc47016198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5</w:t>
        </w:r>
        <w:r w:rsidR="001D473F">
          <w:rPr>
            <w:noProof/>
            <w:webHidden/>
          </w:rPr>
          <w:fldChar w:fldCharType="end"/>
        </w:r>
      </w:hyperlink>
    </w:p>
    <w:p w14:paraId="4B3B1AC1" w14:textId="0B81DD53" w:rsidR="001D473F" w:rsidRDefault="004474A0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9" w:history="1">
        <w:r w:rsidR="001D473F" w:rsidRPr="001B0C8F">
          <w:rPr>
            <w:rStyle w:val="Lienhypertexte"/>
            <w:noProof/>
          </w:rPr>
          <w:t>Découverte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_Toc47016199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5</w:t>
        </w:r>
        <w:r w:rsidR="001D473F">
          <w:rPr>
            <w:noProof/>
            <w:webHidden/>
          </w:rPr>
          <w:fldChar w:fldCharType="end"/>
        </w:r>
      </w:hyperlink>
    </w:p>
    <w:p w14:paraId="357E4032" w14:textId="7C921765" w:rsidR="001D473F" w:rsidRDefault="004474A0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200" w:history="1">
        <w:r w:rsidR="001D473F" w:rsidRPr="001B0C8F">
          <w:rPr>
            <w:rStyle w:val="Lienhypertexte"/>
            <w:noProof/>
          </w:rPr>
          <w:t>Le script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_Toc47016200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6</w:t>
        </w:r>
        <w:r w:rsidR="001D473F">
          <w:rPr>
            <w:noProof/>
            <w:webHidden/>
          </w:rPr>
          <w:fldChar w:fldCharType="end"/>
        </w:r>
      </w:hyperlink>
    </w:p>
    <w:p w14:paraId="47718F16" w14:textId="749B4681" w:rsidR="001D473F" w:rsidRDefault="004474A0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201" w:history="1">
        <w:r w:rsidR="001D473F" w:rsidRPr="001B0C8F">
          <w:rPr>
            <w:rStyle w:val="Lienhypertexte"/>
            <w:noProof/>
          </w:rPr>
          <w:t>Le retour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_Toc47016201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7</w:t>
        </w:r>
        <w:r w:rsidR="001D473F">
          <w:rPr>
            <w:noProof/>
            <w:webHidden/>
          </w:rPr>
          <w:fldChar w:fldCharType="end"/>
        </w:r>
      </w:hyperlink>
    </w:p>
    <w:p w14:paraId="6A8B1F6C" w14:textId="2B0D2B7B" w:rsidR="001D473F" w:rsidRDefault="004474A0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7016202" w:history="1">
        <w:r w:rsidR="001D473F" w:rsidRPr="001B0C8F">
          <w:rPr>
            <w:rStyle w:val="Lienhypertexte"/>
            <w:noProof/>
          </w:rPr>
          <w:t>Crédits :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_Toc47016202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11</w:t>
        </w:r>
        <w:r w:rsidR="001D473F">
          <w:rPr>
            <w:noProof/>
            <w:webHidden/>
          </w:rPr>
          <w:fldChar w:fldCharType="end"/>
        </w:r>
      </w:hyperlink>
    </w:p>
    <w:p w14:paraId="2B356E0C" w14:textId="764169AB" w:rsidR="00E61B45" w:rsidRDefault="00E61B45" w:rsidP="00AB02A7">
      <w:pPr>
        <w:spacing w:after="200"/>
      </w:pPr>
      <w:r>
        <w:fldChar w:fldCharType="end"/>
      </w:r>
    </w:p>
    <w:p w14:paraId="3BCB8858" w14:textId="77777777" w:rsidR="00E61B45" w:rsidRDefault="00E61B45">
      <w:pPr>
        <w:spacing w:after="200"/>
      </w:pPr>
      <w:r>
        <w:br w:type="page"/>
      </w:r>
    </w:p>
    <w:p w14:paraId="0A3A7B7A" w14:textId="77777777" w:rsidR="00A644D7" w:rsidRDefault="00BC78CD" w:rsidP="00DA1F69">
      <w:pPr>
        <w:pStyle w:val="Titre1"/>
        <w:pBdr>
          <w:bottom w:val="single" w:sz="24" w:space="1" w:color="34ABA2" w:themeColor="accent3"/>
        </w:pBdr>
      </w:pPr>
      <w:bookmarkStart w:id="0" w:name="_Toc47016195"/>
      <w:r>
        <w:lastRenderedPageBreak/>
        <w:t>Fork</w:t>
      </w:r>
      <w:bookmarkEnd w:id="0"/>
    </w:p>
    <w:p w14:paraId="009FB331" w14:textId="77777777" w:rsidR="00CA7118" w:rsidRPr="00CA7118" w:rsidRDefault="00BC78CD" w:rsidP="00CA7118">
      <w:pPr>
        <w:pStyle w:val="Titre2"/>
      </w:pPr>
      <w:bookmarkStart w:id="1" w:name="_Toc47016196"/>
      <w:r>
        <w:t>Forker un dépôt</w:t>
      </w:r>
      <w:bookmarkEnd w:id="1"/>
    </w:p>
    <w:p w14:paraId="09AA174D" w14:textId="77777777"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75D8C9" wp14:editId="7032F819">
                <wp:simplePos x="0" y="0"/>
                <wp:positionH relativeFrom="column">
                  <wp:posOffset>5078095</wp:posOffset>
                </wp:positionH>
                <wp:positionV relativeFrom="paragraph">
                  <wp:posOffset>402802</wp:posOffset>
                </wp:positionV>
                <wp:extent cx="1100455" cy="448310"/>
                <wp:effectExtent l="0" t="0" r="23495" b="2794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4483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C9311B" id="Rectangle : coins arrondis 7" o:spid="_x0000_s1026" style="position:absolute;margin-left:399.85pt;margin-top:31.7pt;width:86.65pt;height:3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" filled="f" strokecolor="red" strokeweight="2pt"/>
            </w:pict>
          </mc:Fallback>
        </mc:AlternateContent>
      </w:r>
      <w:r w:rsidRPr="00516795">
        <w:rPr>
          <w:noProof/>
        </w:rPr>
        <w:drawing>
          <wp:anchor distT="0" distB="0" distL="114300" distR="114300" simplePos="0" relativeHeight="251659264" behindDoc="0" locked="0" layoutInCell="1" allowOverlap="1" wp14:anchorId="1DFC3B98" wp14:editId="6E64C839">
            <wp:simplePos x="0" y="0"/>
            <wp:positionH relativeFrom="column">
              <wp:posOffset>8890</wp:posOffset>
            </wp:positionH>
            <wp:positionV relativeFrom="paragraph">
              <wp:posOffset>341842</wp:posOffset>
            </wp:positionV>
            <wp:extent cx="6378575" cy="556260"/>
            <wp:effectExtent l="19050" t="19050" r="22225" b="1524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0" t="11" b="47818"/>
                    <a:stretch/>
                  </pic:blipFill>
                  <pic:spPr bwMode="auto">
                    <a:xfrm>
                      <a:off x="0" y="0"/>
                      <a:ext cx="6378575" cy="556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18" w:rsidRPr="00516795">
        <w:t>Le bouton</w:t>
      </w:r>
    </w:p>
    <w:p w14:paraId="5D4C96CD" w14:textId="77777777" w:rsidR="00CA7118" w:rsidRDefault="00CA7118" w:rsidP="00F33D29">
      <w:pPr>
        <w:pStyle w:val="Contenu"/>
      </w:pPr>
    </w:p>
    <w:p w14:paraId="5E4213CB" w14:textId="567C663D" w:rsidR="00193C5C" w:rsidRDefault="00193C5C" w:rsidP="00F33D29">
      <w:pPr>
        <w:pStyle w:val="Contenu"/>
        <w:jc w:val="both"/>
      </w:pPr>
      <w:r w:rsidRPr="0024134A">
        <w:t>Cliqu</w:t>
      </w:r>
      <w:r w:rsidR="00F33D29">
        <w:t>ez</w:t>
      </w:r>
      <w:r w:rsidRPr="0024134A">
        <w:t xml:space="preserve"> sur le bouton nommé "Fork"</w:t>
      </w:r>
      <w:r>
        <w:t xml:space="preserve"> </w:t>
      </w:r>
      <w:r w:rsidR="00F33D29">
        <w:t xml:space="preserve">comme </w:t>
      </w:r>
      <w:r>
        <w:t>ci-dessus</w:t>
      </w:r>
      <w:r w:rsidRPr="0024134A">
        <w:t>, puis une autre petite fenêtre apparait comme ci-dessous :</w:t>
      </w:r>
    </w:p>
    <w:p w14:paraId="27FE48AF" w14:textId="77777777" w:rsidR="008B41D4" w:rsidRDefault="008B41D4" w:rsidP="004B2A99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613737AA" w14:textId="77777777" w:rsidR="004B2A99" w:rsidRPr="00193C5C" w:rsidRDefault="00516795" w:rsidP="004B2A99">
      <w:pPr>
        <w:pStyle w:val="Paragraphedeliste"/>
        <w:numPr>
          <w:ilvl w:val="0"/>
          <w:numId w:val="2"/>
        </w:numPr>
        <w:rPr>
          <w:rFonts w:asciiTheme="majorHAnsi" w:eastAsiaTheme="majorEastAsia" w:hAnsiTheme="majorHAnsi" w:cstheme="majorBidi"/>
          <w:color w:val="061F57" w:themeColor="text2" w:themeShade="BF"/>
          <w:kern w:val="28"/>
          <w:sz w:val="22"/>
          <w:szCs w:val="32"/>
        </w:rPr>
      </w:pPr>
      <w:r w:rsidRPr="00516795">
        <w:t>L'organisation</w:t>
      </w:r>
    </w:p>
    <w:p w14:paraId="1E5F69A6" w14:textId="77777777" w:rsidR="00193C5C" w:rsidRDefault="00193C5C" w:rsidP="001D513D">
      <w:pPr>
        <w:jc w:val="center"/>
        <w:rPr>
          <w:noProof/>
          <w:color w:val="auto"/>
          <w:sz w:val="22"/>
        </w:rPr>
      </w:pPr>
    </w:p>
    <w:p w14:paraId="4D64C691" w14:textId="77777777" w:rsidR="001D513D" w:rsidRDefault="00193C5C" w:rsidP="001D513D">
      <w:pPr>
        <w:jc w:val="center"/>
        <w:rPr>
          <w:color w:val="auto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3E1B1F" wp14:editId="2B621756">
                <wp:simplePos x="0" y="0"/>
                <wp:positionH relativeFrom="column">
                  <wp:posOffset>1207770</wp:posOffset>
                </wp:positionH>
                <wp:positionV relativeFrom="paragraph">
                  <wp:posOffset>979170</wp:posOffset>
                </wp:positionV>
                <wp:extent cx="1261110" cy="372110"/>
                <wp:effectExtent l="0" t="0" r="1524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3721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0BE7F" id="Rectangle : coins arrondis 11" o:spid="_x0000_s1026" style="position:absolute;margin-left:95.1pt;margin-top:77.1pt;width:99.3pt;height:2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" filled="f" strokecolor="red" strokeweight="2pt"/>
            </w:pict>
          </mc:Fallback>
        </mc:AlternateContent>
      </w:r>
      <w:r w:rsidR="001D513D" w:rsidRPr="001D513D">
        <w:rPr>
          <w:noProof/>
          <w:color w:val="auto"/>
          <w:sz w:val="22"/>
        </w:rPr>
        <w:drawing>
          <wp:inline distT="0" distB="0" distL="0" distR="0" wp14:anchorId="66D12B01" wp14:editId="6D2615FB">
            <wp:extent cx="4065905" cy="1800225"/>
            <wp:effectExtent l="19050" t="19050" r="10795" b="285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3" t="2667" r="2996" b="41312"/>
                    <a:stretch/>
                  </pic:blipFill>
                  <pic:spPr bwMode="auto">
                    <a:xfrm>
                      <a:off x="0" y="0"/>
                      <a:ext cx="4073167" cy="1803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28A89" w14:textId="77777777" w:rsidR="00193C5C" w:rsidRPr="00F33D29" w:rsidRDefault="00193C5C" w:rsidP="001D513D">
      <w:pPr>
        <w:jc w:val="center"/>
        <w:rPr>
          <w:b w:val="0"/>
          <w:bCs/>
          <w:color w:val="auto"/>
          <w:sz w:val="22"/>
        </w:rPr>
      </w:pPr>
    </w:p>
    <w:p w14:paraId="7E2965C9" w14:textId="5DEBE120" w:rsidR="00193C5C" w:rsidRPr="00F33D29" w:rsidRDefault="00193C5C" w:rsidP="00F33D29">
      <w:pPr>
        <w:pStyle w:val="Contenu"/>
        <w:jc w:val="both"/>
        <w:rPr>
          <w:bCs/>
        </w:rPr>
      </w:pPr>
      <w:r w:rsidRPr="00F33D29">
        <w:rPr>
          <w:bCs/>
        </w:rPr>
        <w:t>Vous retrouvez votre organisation nommée par vos soins. Puis cliqu</w:t>
      </w:r>
      <w:r w:rsidR="00F33D29" w:rsidRPr="00F33D29">
        <w:rPr>
          <w:bCs/>
        </w:rPr>
        <w:t>ez</w:t>
      </w:r>
      <w:r w:rsidRPr="00F33D29">
        <w:rPr>
          <w:bCs/>
        </w:rPr>
        <w:t xml:space="preserve"> dessus, </w:t>
      </w:r>
      <w:r w:rsidR="00F33D29" w:rsidRPr="00F33D29">
        <w:rPr>
          <w:bCs/>
        </w:rPr>
        <w:t>on vous</w:t>
      </w:r>
      <w:r w:rsidRPr="00F33D29">
        <w:rPr>
          <w:bCs/>
        </w:rPr>
        <w:t xml:space="preserve"> demande de patienter le temps de quelque</w:t>
      </w:r>
      <w:r w:rsidR="00F33D29" w:rsidRPr="00F33D29">
        <w:rPr>
          <w:bCs/>
        </w:rPr>
        <w:t>s</w:t>
      </w:r>
      <w:r w:rsidRPr="00F33D29">
        <w:rPr>
          <w:bCs/>
        </w:rPr>
        <w:t xml:space="preserve"> seconde</w:t>
      </w:r>
      <w:r w:rsidR="00F33D29" w:rsidRPr="00F33D29">
        <w:rPr>
          <w:bCs/>
        </w:rPr>
        <w:t>s p</w:t>
      </w:r>
      <w:r w:rsidRPr="00F33D29">
        <w:rPr>
          <w:bCs/>
        </w:rPr>
        <w:t xml:space="preserve">our que la copie du dépôt </w:t>
      </w:r>
      <w:r w:rsidR="00F33D29" w:rsidRPr="00F33D29">
        <w:rPr>
          <w:bCs/>
        </w:rPr>
        <w:t>forké soit</w:t>
      </w:r>
      <w:r w:rsidRPr="00F33D29">
        <w:rPr>
          <w:bCs/>
        </w:rPr>
        <w:t xml:space="preserve"> enregistré</w:t>
      </w:r>
      <w:r w:rsidR="00F33D29" w:rsidRPr="00F33D29">
        <w:rPr>
          <w:bCs/>
        </w:rPr>
        <w:t>e</w:t>
      </w:r>
      <w:r w:rsidRPr="00F33D29">
        <w:rPr>
          <w:bCs/>
        </w:rPr>
        <w:t xml:space="preserve"> dans le vôtre.</w:t>
      </w:r>
    </w:p>
    <w:p w14:paraId="1532BCD1" w14:textId="77777777" w:rsidR="009840FC" w:rsidRDefault="009840FC" w:rsidP="004B2A99">
      <w:pPr>
        <w:rPr>
          <w:sz w:val="22"/>
        </w:rPr>
      </w:pPr>
    </w:p>
    <w:p w14:paraId="56826DE0" w14:textId="77777777"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t>La copie</w:t>
      </w:r>
    </w:p>
    <w:p w14:paraId="64BDFCF2" w14:textId="77777777" w:rsidR="004926D6" w:rsidRPr="00C028F5" w:rsidRDefault="004926D6" w:rsidP="004B2A99">
      <w:pPr>
        <w:rPr>
          <w:b w:val="0"/>
          <w:bCs/>
          <w:color w:val="auto"/>
          <w:sz w:val="22"/>
        </w:rPr>
      </w:pPr>
    </w:p>
    <w:p w14:paraId="679DB032" w14:textId="77777777" w:rsidR="00552F70" w:rsidRDefault="009840FC" w:rsidP="009840FC">
      <w:pPr>
        <w:jc w:val="center"/>
        <w:rPr>
          <w:sz w:val="22"/>
        </w:rPr>
      </w:pPr>
      <w:r w:rsidRPr="009840FC">
        <w:rPr>
          <w:noProof/>
          <w:sz w:val="22"/>
        </w:rPr>
        <w:drawing>
          <wp:inline distT="0" distB="0" distL="0" distR="0" wp14:anchorId="1E649EE7" wp14:editId="692632EB">
            <wp:extent cx="4144857" cy="1969158"/>
            <wp:effectExtent l="19050" t="19050" r="27305" b="1206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046" cy="198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D57AA" w14:textId="77777777" w:rsidR="00193C5C" w:rsidRDefault="00193C5C" w:rsidP="009840FC">
      <w:pPr>
        <w:jc w:val="center"/>
        <w:rPr>
          <w:sz w:val="22"/>
        </w:rPr>
      </w:pPr>
    </w:p>
    <w:p w14:paraId="1200E600" w14:textId="24E0DF00" w:rsidR="00193C5C" w:rsidRPr="00193C5C" w:rsidRDefault="00193C5C" w:rsidP="00193C5C">
      <w:pPr>
        <w:pStyle w:val="Paragraphedeliste"/>
        <w:numPr>
          <w:ilvl w:val="0"/>
          <w:numId w:val="2"/>
        </w:numPr>
      </w:pPr>
      <w:r w:rsidRPr="00193C5C">
        <w:lastRenderedPageBreak/>
        <w:t xml:space="preserve">C'est </w:t>
      </w:r>
      <w:r w:rsidR="00F33D29">
        <w:t>c</w:t>
      </w:r>
      <w:r w:rsidR="00F33D29" w:rsidRPr="00193C5C">
        <w:t>opi</w:t>
      </w:r>
      <w:r w:rsidR="00F33D29">
        <w:t>é !</w:t>
      </w:r>
    </w:p>
    <w:p w14:paraId="478452A2" w14:textId="77777777" w:rsidR="00193C5C" w:rsidRDefault="00193C5C" w:rsidP="002021BC">
      <w:pPr>
        <w:rPr>
          <w:sz w:val="22"/>
        </w:rPr>
      </w:pPr>
    </w:p>
    <w:p w14:paraId="3A62F961" w14:textId="77777777" w:rsidR="00552F70" w:rsidRDefault="0024446B" w:rsidP="002021BC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90A881" wp14:editId="797C6192">
                <wp:simplePos x="0" y="0"/>
                <wp:positionH relativeFrom="column">
                  <wp:posOffset>34290</wp:posOffset>
                </wp:positionH>
                <wp:positionV relativeFrom="paragraph">
                  <wp:posOffset>302895</wp:posOffset>
                </wp:positionV>
                <wp:extent cx="1718733" cy="208280"/>
                <wp:effectExtent l="0" t="0" r="15240" b="20320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733" cy="208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E85F63" id="Rectangle : coins arrondis 9" o:spid="_x0000_s1026" style="position:absolute;margin-left:2.7pt;margin-top:23.85pt;width:135.35pt;height:1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" filled="f" strokecolor="red" strokeweight="2pt"/>
            </w:pict>
          </mc:Fallback>
        </mc:AlternateContent>
      </w:r>
      <w:r w:rsidR="00552F70" w:rsidRPr="00552F70">
        <w:rPr>
          <w:noProof/>
          <w:sz w:val="22"/>
        </w:rPr>
        <w:drawing>
          <wp:inline distT="0" distB="0" distL="0" distR="0" wp14:anchorId="2733B396" wp14:editId="33B81613">
            <wp:extent cx="6371590" cy="919480"/>
            <wp:effectExtent l="19050" t="19050" r="10160" b="139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5C0A1" w14:textId="77777777" w:rsidR="00DE73C7" w:rsidRDefault="00DE73C7" w:rsidP="00F33D29">
      <w:pPr>
        <w:pStyle w:val="Contenu"/>
      </w:pPr>
    </w:p>
    <w:p w14:paraId="31BB916B" w14:textId="3131966D" w:rsidR="00552F70" w:rsidRDefault="00552F70" w:rsidP="00F33D29">
      <w:pPr>
        <w:pStyle w:val="Contenu"/>
      </w:pPr>
      <w:r w:rsidRPr="0024134A">
        <w:t xml:space="preserve">Et vous vous retrouvez avec le dépôt complet </w:t>
      </w:r>
      <w:r w:rsidR="000505AB" w:rsidRPr="0024134A">
        <w:t xml:space="preserve">de votre collègue </w:t>
      </w:r>
      <w:r w:rsidR="00F33D29">
        <w:t>(</w:t>
      </w:r>
      <w:r w:rsidR="000505AB" w:rsidRPr="0024134A">
        <w:t>ou d'un inconnu</w:t>
      </w:r>
      <w:r w:rsidR="00F33D29">
        <w:t>)</w:t>
      </w:r>
      <w:r w:rsidR="000505AB" w:rsidRPr="0024134A">
        <w:t>.</w:t>
      </w:r>
    </w:p>
    <w:p w14:paraId="03C680CE" w14:textId="77777777" w:rsidR="00DE73C7" w:rsidRPr="0024134A" w:rsidRDefault="00DE73C7" w:rsidP="00E50FD6">
      <w:pPr>
        <w:rPr>
          <w:b w:val="0"/>
          <w:bCs/>
          <w:color w:val="061F57" w:themeColor="text2" w:themeShade="BF"/>
          <w:sz w:val="22"/>
        </w:rPr>
      </w:pPr>
    </w:p>
    <w:p w14:paraId="71481B86" w14:textId="77777777" w:rsidR="00C028F5" w:rsidRPr="00C028F5" w:rsidRDefault="001B2EAB" w:rsidP="001B2EAB">
      <w:pPr>
        <w:pStyle w:val="Titre2"/>
        <w:rPr>
          <w:color w:val="00B050"/>
          <w:sz w:val="22"/>
        </w:rPr>
      </w:pPr>
      <w:bookmarkStart w:id="2" w:name="_Toc47016197"/>
      <w:r w:rsidRPr="001B2EAB">
        <w:rPr>
          <w:color w:val="00B050"/>
          <w:sz w:val="32"/>
          <w:szCs w:val="32"/>
        </w:rPr>
        <w:t>Astuce</w:t>
      </w:r>
      <w:bookmarkEnd w:id="2"/>
    </w:p>
    <w:p w14:paraId="7654E8D3" w14:textId="07314F8E" w:rsidR="00C028F5" w:rsidRPr="00F33D29" w:rsidRDefault="00C028F5" w:rsidP="00F33D29">
      <w:pPr>
        <w:pStyle w:val="Contenu"/>
      </w:pPr>
      <w:r w:rsidRPr="00F33D29">
        <w:t xml:space="preserve">Le dépôt </w:t>
      </w:r>
      <w:r w:rsidR="00F33D29" w:rsidRPr="00F33D29">
        <w:t xml:space="preserve">forké </w:t>
      </w:r>
      <w:r w:rsidRPr="00F33D29">
        <w:t>ne peut être mise en priver, comme montrer ci-dessous :</w:t>
      </w:r>
    </w:p>
    <w:p w14:paraId="09C5C07F" w14:textId="77777777" w:rsidR="00F33D29" w:rsidRPr="0024134A" w:rsidRDefault="00F33D29" w:rsidP="00E50FD6">
      <w:pPr>
        <w:rPr>
          <w:b w:val="0"/>
          <w:bCs/>
          <w:color w:val="061F57" w:themeColor="text2" w:themeShade="BF"/>
          <w:sz w:val="22"/>
        </w:rPr>
      </w:pPr>
    </w:p>
    <w:p w14:paraId="3274DE50" w14:textId="77777777" w:rsidR="00C028F5" w:rsidRDefault="00C028F5" w:rsidP="00F33D29">
      <w:pPr>
        <w:spacing w:after="200"/>
        <w:jc w:val="center"/>
        <w:rPr>
          <w:b w:val="0"/>
          <w:bCs/>
          <w:color w:val="auto"/>
          <w:sz w:val="22"/>
        </w:rPr>
      </w:pPr>
      <w:r w:rsidRPr="00C028F5">
        <w:rPr>
          <w:b w:val="0"/>
          <w:bCs/>
          <w:noProof/>
          <w:color w:val="auto"/>
          <w:sz w:val="22"/>
        </w:rPr>
        <w:drawing>
          <wp:inline distT="0" distB="0" distL="0" distR="0" wp14:anchorId="2FF2B96E" wp14:editId="3833B071">
            <wp:extent cx="6010275" cy="476250"/>
            <wp:effectExtent l="19050" t="19050" r="28575" b="190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0" t="15670" r="2681" b="13105"/>
                    <a:stretch/>
                  </pic:blipFill>
                  <pic:spPr bwMode="auto">
                    <a:xfrm>
                      <a:off x="0" y="0"/>
                      <a:ext cx="6010275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1B49" w14:textId="77777777" w:rsidR="00F33D29" w:rsidRDefault="00F33D29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2B1A3629" w14:textId="565D0CC1" w:rsidR="00D15AE3" w:rsidRPr="000505AB" w:rsidRDefault="00D15AE3" w:rsidP="00CC70B7">
      <w:pPr>
        <w:pStyle w:val="Titre1"/>
        <w:pBdr>
          <w:bottom w:val="single" w:sz="24" w:space="1" w:color="34ABA2" w:themeColor="accent3"/>
        </w:pBdr>
        <w:rPr>
          <w:color w:val="auto"/>
          <w:sz w:val="22"/>
        </w:rPr>
      </w:pPr>
      <w:bookmarkStart w:id="3" w:name="_Toc47016198"/>
      <w:r w:rsidRPr="00CC70B7">
        <w:lastRenderedPageBreak/>
        <w:t>Synchroniser le</w:t>
      </w:r>
      <w:r w:rsidRPr="00D15AE3">
        <w:rPr>
          <w:color w:val="082A75" w:themeColor="text2"/>
          <w:sz w:val="36"/>
        </w:rPr>
        <w:t xml:space="preserve"> </w:t>
      </w:r>
      <w:r w:rsidRPr="00D15AE3">
        <w:t>dépôt</w:t>
      </w:r>
      <w:bookmarkEnd w:id="3"/>
      <w:r>
        <w:rPr>
          <w:color w:val="auto"/>
          <w:sz w:val="22"/>
        </w:rPr>
        <w:t xml:space="preserve"> </w:t>
      </w:r>
    </w:p>
    <w:p w14:paraId="279C88A8" w14:textId="60C005F1" w:rsidR="00E50FD6" w:rsidRDefault="00E50FD6" w:rsidP="00E50FD6">
      <w:pPr>
        <w:pStyle w:val="Titre2"/>
      </w:pPr>
      <w:bookmarkStart w:id="4" w:name="_Toc47016199"/>
      <w:r w:rsidRPr="00E50FD6">
        <w:t>Découvert</w:t>
      </w:r>
      <w:r w:rsidR="00F33D29">
        <w:t>e</w:t>
      </w:r>
      <w:bookmarkEnd w:id="4"/>
    </w:p>
    <w:p w14:paraId="3A0F8DC9" w14:textId="6F3097B6" w:rsidR="00DE73C7" w:rsidRPr="00313944" w:rsidRDefault="00313944" w:rsidP="00F33D29">
      <w:pPr>
        <w:pStyle w:val="Paragraphedeliste"/>
        <w:numPr>
          <w:ilvl w:val="0"/>
          <w:numId w:val="3"/>
        </w:numPr>
      </w:pPr>
      <w:r>
        <w:t>L'onglet</w:t>
      </w:r>
    </w:p>
    <w:p w14:paraId="01BF34EF" w14:textId="0C4D86AB" w:rsidR="00EC7ACF" w:rsidRDefault="00FA5A5F" w:rsidP="00F33D29">
      <w:pPr>
        <w:pStyle w:val="Contenu"/>
        <w:jc w:val="both"/>
        <w:rPr>
          <w:b/>
        </w:rPr>
      </w:pPr>
      <w:r w:rsidRPr="0024134A">
        <w:t>Un onglet m</w:t>
      </w:r>
      <w:r w:rsidR="00C854B7" w:rsidRPr="0024134A">
        <w:t>'</w:t>
      </w:r>
      <w:r w:rsidRPr="0024134A">
        <w:t xml:space="preserve">a interpelé </w:t>
      </w:r>
      <w:r w:rsidR="00C854B7" w:rsidRPr="0024134A">
        <w:t>à la suite d'une discu</w:t>
      </w:r>
      <w:r w:rsidR="00F33D29">
        <w:t>ssi</w:t>
      </w:r>
      <w:r w:rsidR="00C854B7" w:rsidRPr="0024134A">
        <w:t>on,</w:t>
      </w:r>
      <w:r w:rsidR="00F33D29">
        <w:t xml:space="preserve"> il</w:t>
      </w:r>
      <w:r w:rsidR="00C854B7" w:rsidRPr="0024134A">
        <w:t xml:space="preserve"> se trouve </w:t>
      </w:r>
      <w:r w:rsidR="00F33D29">
        <w:t>au même niveau que le</w:t>
      </w:r>
      <w:r w:rsidR="00C854B7" w:rsidRPr="0024134A">
        <w:t xml:space="preserve">s autres qu'on connaît déjà </w:t>
      </w:r>
      <w:r w:rsidR="00CA7118">
        <w:t>(p</w:t>
      </w:r>
      <w:r w:rsidR="00F33D29">
        <w:t>our</w:t>
      </w:r>
      <w:r w:rsidR="00CA7118">
        <w:t xml:space="preserve"> la plupart)</w:t>
      </w:r>
      <w:r w:rsidR="00C854B7" w:rsidRPr="0024134A">
        <w:t>.</w:t>
      </w:r>
    </w:p>
    <w:p w14:paraId="1F5E714B" w14:textId="77777777" w:rsidR="00313944" w:rsidRPr="0024134A" w:rsidRDefault="00313944" w:rsidP="00E50FD6">
      <w:pPr>
        <w:rPr>
          <w:b w:val="0"/>
          <w:bCs/>
          <w:sz w:val="22"/>
        </w:rPr>
      </w:pPr>
    </w:p>
    <w:p w14:paraId="052D1422" w14:textId="77777777" w:rsidR="00EC7ACF" w:rsidRDefault="0024134A" w:rsidP="00F33D29">
      <w:pPr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45E62" wp14:editId="3204BB37">
                <wp:simplePos x="0" y="0"/>
                <wp:positionH relativeFrom="column">
                  <wp:posOffset>1772768</wp:posOffset>
                </wp:positionH>
                <wp:positionV relativeFrom="paragraph">
                  <wp:posOffset>574846</wp:posOffset>
                </wp:positionV>
                <wp:extent cx="821055" cy="240877"/>
                <wp:effectExtent l="0" t="0" r="17145" b="2603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654000" id="Rectangle : coins arrondis 16" o:spid="_x0000_s1026" style="position:absolute;margin-left:139.6pt;margin-top:45.25pt;width:64.65pt;height:1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" filled="f" strokecolor="red" strokeweight="2pt"/>
            </w:pict>
          </mc:Fallback>
        </mc:AlternateContent>
      </w:r>
      <w:r w:rsidR="00EC7ACF" w:rsidRPr="00EC7ACF">
        <w:rPr>
          <w:noProof/>
          <w:sz w:val="22"/>
        </w:rPr>
        <w:drawing>
          <wp:inline distT="0" distB="0" distL="0" distR="0" wp14:anchorId="394EED04" wp14:editId="7A8EF07D">
            <wp:extent cx="6163385" cy="819785"/>
            <wp:effectExtent l="19050" t="19050" r="27940" b="184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9" t="2517" r="1534" b="3149"/>
                    <a:stretch/>
                  </pic:blipFill>
                  <pic:spPr bwMode="auto">
                    <a:xfrm>
                      <a:off x="0" y="0"/>
                      <a:ext cx="6192285" cy="8236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0C495" w14:textId="77777777" w:rsidR="00F33D29" w:rsidRDefault="00F33D29" w:rsidP="00F33D29"/>
    <w:p w14:paraId="57307DBB" w14:textId="77B0AB19" w:rsidR="00193C5C" w:rsidRDefault="00193C5C" w:rsidP="00193C5C">
      <w:pPr>
        <w:pStyle w:val="Paragraphedeliste"/>
        <w:numPr>
          <w:ilvl w:val="0"/>
          <w:numId w:val="3"/>
        </w:numPr>
      </w:pPr>
      <w:r w:rsidRPr="00193C5C">
        <w:t>Le choix</w:t>
      </w:r>
    </w:p>
    <w:p w14:paraId="166E0343" w14:textId="77777777" w:rsidR="006A32E4" w:rsidRDefault="0024134A" w:rsidP="00F33D29">
      <w:pPr>
        <w:pStyle w:val="Contenu"/>
        <w:jc w:val="both"/>
      </w:pPr>
      <w:r w:rsidRPr="00E50FD6">
        <w:t>Ce fameux</w:t>
      </w:r>
      <w:r w:rsidR="00F33D29">
        <w:t xml:space="preserve"> onglet</w:t>
      </w:r>
      <w:r w:rsidRPr="00E50FD6">
        <w:t xml:space="preserve"> </w:t>
      </w:r>
      <w:r w:rsidR="00EF6DD5" w:rsidRPr="00E50FD6">
        <w:t>"</w:t>
      </w:r>
      <w:r w:rsidRPr="00E50FD6">
        <w:t>Action</w:t>
      </w:r>
      <w:r w:rsidR="00EF6DD5" w:rsidRPr="00E50FD6">
        <w:t>s" à quoi ser</w:t>
      </w:r>
      <w:r w:rsidR="00F33D29">
        <w:t>virai</w:t>
      </w:r>
      <w:r w:rsidR="00EF6DD5" w:rsidRPr="00E50FD6">
        <w:t xml:space="preserve">t-il ? </w:t>
      </w:r>
    </w:p>
    <w:p w14:paraId="12249B51" w14:textId="7C5045A7" w:rsidR="00875188" w:rsidRDefault="006A32E4" w:rsidP="00F33D29">
      <w:pPr>
        <w:pStyle w:val="Contenu"/>
        <w:jc w:val="both"/>
      </w:pPr>
      <w:r>
        <w:t>Voici la réponse</w:t>
      </w:r>
      <w:r w:rsidR="00EF6DD5" w:rsidRPr="00E50FD6">
        <w:t xml:space="preserve"> : "En grand partie à de l'automatisation". </w:t>
      </w:r>
      <w:r>
        <w:t xml:space="preserve">On ne se </w:t>
      </w:r>
      <w:r w:rsidR="00875188" w:rsidRPr="00E50FD6">
        <w:t>le répétera jamais</w:t>
      </w:r>
      <w:r w:rsidR="00EF6DD5" w:rsidRPr="00E50FD6">
        <w:t xml:space="preserve"> assez </w:t>
      </w:r>
      <w:r w:rsidR="00875188" w:rsidRPr="00E50FD6">
        <w:t>"</w:t>
      </w:r>
      <w:r w:rsidR="00875188" w:rsidRPr="006A32E4">
        <w:rPr>
          <w:b/>
          <w:bCs/>
        </w:rPr>
        <w:t>l'anglais est important</w:t>
      </w:r>
      <w:r w:rsidR="00875188" w:rsidRPr="00E50FD6">
        <w:t>", voici</w:t>
      </w:r>
      <w:r w:rsidR="00EF6DD5" w:rsidRPr="00E50FD6">
        <w:t xml:space="preserve"> </w:t>
      </w:r>
      <w:r w:rsidR="00875188" w:rsidRPr="00E50FD6">
        <w:t xml:space="preserve">le </w:t>
      </w:r>
      <w:r w:rsidRPr="00E50FD6">
        <w:t>résum</w:t>
      </w:r>
      <w:r>
        <w:t>é</w:t>
      </w:r>
      <w:r w:rsidR="00875188" w:rsidRPr="00E50FD6">
        <w:t xml:space="preserve"> de l'onglet "Action" :</w:t>
      </w:r>
    </w:p>
    <w:p w14:paraId="2E8D08D0" w14:textId="0277E58E" w:rsidR="006A32E4" w:rsidRDefault="006A32E4" w:rsidP="00F33D29">
      <w:pPr>
        <w:pStyle w:val="Contenu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9E729FD" wp14:editId="58ACDE80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6359525" cy="579755"/>
                <wp:effectExtent l="0" t="0" r="22225" b="10795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580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C4211" w14:textId="536B36C7" w:rsidR="006A32E4" w:rsidRPr="006A32E4" w:rsidRDefault="006A32E4" w:rsidP="006A32E4">
                            <w:pPr>
                              <w:rPr>
                                <w:i/>
                                <w:iCs/>
                              </w:rPr>
                            </w:pPr>
                            <w:r w:rsidRPr="006A32E4">
                              <w:rPr>
                                <w:i/>
                                <w:iCs/>
                                <w:lang w:val="en-GB"/>
                              </w:rPr>
                              <w:t xml:space="preserve">Build, test, and deploy your code. Make code reviews, branch management, and issue triaging work the way you want. </w:t>
                            </w:r>
                            <w:r w:rsidRPr="006A32E4">
                              <w:rPr>
                                <w:i/>
                                <w:iCs/>
                              </w:rPr>
                              <w:t xml:space="preserve">Select a workflow template to get </w:t>
                            </w:r>
                            <w:proofErr w:type="spellStart"/>
                            <w:r w:rsidRPr="006A32E4">
                              <w:rPr>
                                <w:i/>
                                <w:iCs/>
                              </w:rPr>
                              <w:t>started</w:t>
                            </w:r>
                            <w:proofErr w:type="spellEnd"/>
                            <w:r w:rsidRPr="006A32E4"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559E1307" w14:textId="1D0CB780" w:rsidR="006A32E4" w:rsidRDefault="006A32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29FD" id="Zone de texte 2" o:spid="_x0000_s1027" type="#_x0000_t202" style="position:absolute;left:0;text-align:left;margin-left:449.55pt;margin-top:20.95pt;width:500.75pt;height:45.65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">
                <v:textbox>
                  <w:txbxContent>
                    <w:p w14:paraId="7D5C4211" w14:textId="536B36C7" w:rsidR="006A32E4" w:rsidRPr="006A32E4" w:rsidRDefault="006A32E4" w:rsidP="006A32E4">
                      <w:pPr>
                        <w:rPr>
                          <w:i/>
                          <w:iCs/>
                        </w:rPr>
                      </w:pPr>
                      <w:r w:rsidRPr="006A32E4">
                        <w:rPr>
                          <w:i/>
                          <w:iCs/>
                          <w:lang w:val="en-GB"/>
                        </w:rPr>
                        <w:t xml:space="preserve">Build, test, and deploy your code. Make code reviews, branch management, and issue triaging work the way you want. </w:t>
                      </w:r>
                      <w:r w:rsidRPr="006A32E4">
                        <w:rPr>
                          <w:i/>
                          <w:iCs/>
                        </w:rPr>
                        <w:t xml:space="preserve">Select a workflow template to get </w:t>
                      </w:r>
                      <w:proofErr w:type="spellStart"/>
                      <w:r w:rsidRPr="006A32E4">
                        <w:rPr>
                          <w:i/>
                          <w:iCs/>
                        </w:rPr>
                        <w:t>started</w:t>
                      </w:r>
                      <w:proofErr w:type="spellEnd"/>
                      <w:r w:rsidRPr="006A32E4">
                        <w:rPr>
                          <w:i/>
                          <w:iCs/>
                        </w:rPr>
                        <w:t>.</w:t>
                      </w:r>
                    </w:p>
                    <w:p w14:paraId="559E1307" w14:textId="1D0CB780" w:rsidR="006A32E4" w:rsidRDefault="006A32E4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5989AF" w14:textId="557B9E61" w:rsidR="006A32E4" w:rsidRDefault="006A32E4" w:rsidP="00F33D29">
      <w:pPr>
        <w:pStyle w:val="Contenu"/>
        <w:jc w:val="both"/>
      </w:pPr>
    </w:p>
    <w:p w14:paraId="469DB492" w14:textId="77777777" w:rsidR="006A32E4" w:rsidRPr="006A32E4" w:rsidRDefault="006A32E4" w:rsidP="00F33D29">
      <w:pPr>
        <w:pStyle w:val="Contenu"/>
        <w:jc w:val="both"/>
      </w:pPr>
    </w:p>
    <w:p w14:paraId="50E14E3A" w14:textId="77777777" w:rsidR="006A32E4" w:rsidRDefault="00A632B1" w:rsidP="006A32E4">
      <w:pPr>
        <w:pStyle w:val="Contenu"/>
        <w:jc w:val="both"/>
      </w:pPr>
      <w:r w:rsidRPr="00A632B1">
        <w:rPr>
          <w:noProof/>
        </w:rPr>
        <w:drawing>
          <wp:anchor distT="0" distB="0" distL="114300" distR="114300" simplePos="0" relativeHeight="251667456" behindDoc="1" locked="0" layoutInCell="1" allowOverlap="1" wp14:anchorId="028E26FC" wp14:editId="7AE0AE56">
            <wp:simplePos x="0" y="0"/>
            <wp:positionH relativeFrom="column">
              <wp:posOffset>2616200</wp:posOffset>
            </wp:positionH>
            <wp:positionV relativeFrom="paragraph">
              <wp:posOffset>6350</wp:posOffset>
            </wp:positionV>
            <wp:extent cx="3756660" cy="2232660"/>
            <wp:effectExtent l="19050" t="19050" r="15240" b="15240"/>
            <wp:wrapTight wrapText="bothSides">
              <wp:wrapPolygon edited="0">
                <wp:start x="-110" y="-184"/>
                <wp:lineTo x="-110" y="21563"/>
                <wp:lineTo x="21578" y="21563"/>
                <wp:lineTo x="21578" y="-184"/>
                <wp:lineTo x="-110" y="-184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3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5188">
        <w:t xml:space="preserve">Tout est bien expliqué, </w:t>
      </w:r>
      <w:r w:rsidR="006A32E4">
        <w:t>on</w:t>
      </w:r>
      <w:r w:rsidR="00875188">
        <w:t xml:space="preserve"> peu</w:t>
      </w:r>
      <w:r w:rsidR="006A32E4">
        <w:t>t</w:t>
      </w:r>
      <w:r w:rsidR="00875188">
        <w:t xml:space="preserve"> </w:t>
      </w:r>
      <w:r w:rsidR="006A32E4">
        <w:t>s</w:t>
      </w:r>
      <w:r w:rsidR="00875188">
        <w:t>'arrêter là</w:t>
      </w:r>
      <w:r w:rsidR="006A32E4">
        <w:t> ! Mais pour les plus gourmands,</w:t>
      </w:r>
      <w:r w:rsidR="00875188">
        <w:t xml:space="preserve"> voici la suite</w:t>
      </w:r>
      <w:r w:rsidR="006A32E4">
        <w:t> :</w:t>
      </w:r>
      <w:r>
        <w:t xml:space="preserve"> </w:t>
      </w:r>
    </w:p>
    <w:p w14:paraId="67988FCE" w14:textId="77777777" w:rsidR="006A32E4" w:rsidRDefault="00A632B1" w:rsidP="006A32E4">
      <w:pPr>
        <w:pStyle w:val="Contenu"/>
        <w:jc w:val="both"/>
      </w:pPr>
      <w:r>
        <w:t xml:space="preserve">On va donc commencer par le choix du moteur </w:t>
      </w:r>
      <w:r w:rsidR="006A32E4">
        <w:t xml:space="preserve">d’automatisation et </w:t>
      </w:r>
      <w:r>
        <w:t>pour no</w:t>
      </w:r>
      <w:r w:rsidR="006A32E4">
        <w:t>us</w:t>
      </w:r>
      <w:r w:rsidR="0098778A">
        <w:t>, s</w:t>
      </w:r>
      <w:r w:rsidR="0098778A" w:rsidRPr="0098778A">
        <w:t>elon le script d'action le choix varie.</w:t>
      </w:r>
      <w:r w:rsidR="0098778A">
        <w:t xml:space="preserve"> </w:t>
      </w:r>
    </w:p>
    <w:p w14:paraId="20E79B32" w14:textId="77777777" w:rsidR="006A32E4" w:rsidRDefault="0098778A" w:rsidP="006A32E4">
      <w:pPr>
        <w:pStyle w:val="Contenu"/>
        <w:jc w:val="both"/>
      </w:pPr>
      <w:r>
        <w:t xml:space="preserve">Pour le script </w:t>
      </w:r>
      <w:r w:rsidR="003A215A">
        <w:t xml:space="preserve">que j'ai trouvé "Ruby est </w:t>
      </w:r>
      <w:r w:rsidR="006A32E4">
        <w:t>préconisé</w:t>
      </w:r>
      <w:r w:rsidR="003A215A">
        <w:t>".</w:t>
      </w:r>
      <w:r w:rsidR="00CA7118">
        <w:t xml:space="preserve"> </w:t>
      </w:r>
    </w:p>
    <w:p w14:paraId="0C5CA9A5" w14:textId="532D036E" w:rsidR="00875188" w:rsidRDefault="00D649DF" w:rsidP="006A32E4">
      <w:pPr>
        <w:pStyle w:val="Contenu"/>
        <w:jc w:val="both"/>
      </w:pPr>
      <w:r>
        <w:t xml:space="preserve">Mais avant de </w:t>
      </w:r>
      <w:r w:rsidR="00747E9E">
        <w:t>cliquer</w:t>
      </w:r>
      <w:r>
        <w:t xml:space="preserve"> sur le bouton allons dans un autre endroit, pour trouver plus facilement le script qu'on recherche.  </w:t>
      </w:r>
      <w:r w:rsidR="00CA7118">
        <w:t>Et pour</w:t>
      </w:r>
      <w:r>
        <w:t xml:space="preserve"> le</w:t>
      </w:r>
      <w:r w:rsidR="00CA7118">
        <w:t xml:space="preserve"> </w:t>
      </w:r>
      <w:r w:rsidR="00E50FD6">
        <w:t>trouver</w:t>
      </w:r>
      <w:r>
        <w:t>,</w:t>
      </w:r>
      <w:r w:rsidR="00CA7118">
        <w:t xml:space="preserve"> </w:t>
      </w:r>
      <w:r w:rsidR="006A32E4">
        <w:t>utilisons</w:t>
      </w:r>
      <w:r w:rsidR="00CA7118">
        <w:t xml:space="preserve"> </w:t>
      </w:r>
      <w:r w:rsidR="006A32E4">
        <w:t>le</w:t>
      </w:r>
      <w:r w:rsidR="00CA7118">
        <w:t xml:space="preserve"> Marketplace.</w:t>
      </w:r>
    </w:p>
    <w:p w14:paraId="59E4E5E6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3D5482EB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E2F4D75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5B07E0FE" w14:textId="00E9835C" w:rsidR="00381FF1" w:rsidRDefault="00381FF1" w:rsidP="00381FF1">
      <w:pPr>
        <w:pStyle w:val="Titre2"/>
      </w:pPr>
      <w:bookmarkStart w:id="5" w:name="_Toc47016200"/>
      <w:r w:rsidRPr="00381FF1">
        <w:lastRenderedPageBreak/>
        <w:t>Le script</w:t>
      </w:r>
      <w:bookmarkEnd w:id="5"/>
    </w:p>
    <w:p w14:paraId="584F49BD" w14:textId="392BD3EC" w:rsidR="00381FF1" w:rsidRDefault="00381FF1" w:rsidP="00381FF1">
      <w:pPr>
        <w:pStyle w:val="Paragraphedeliste"/>
        <w:numPr>
          <w:ilvl w:val="0"/>
          <w:numId w:val="3"/>
        </w:numPr>
      </w:pPr>
      <w:r>
        <w:t>Market</w:t>
      </w:r>
      <w:r w:rsidR="00EE529F">
        <w:t>p</w:t>
      </w:r>
      <w:r>
        <w:t>lace</w:t>
      </w:r>
      <w:r w:rsidR="00470EA7">
        <w:t xml:space="preserve"> (faite vos cours</w:t>
      </w:r>
      <w:r w:rsidR="006A32E4">
        <w:t>es</w:t>
      </w:r>
      <w:r w:rsidR="00470EA7">
        <w:t>:).</w:t>
      </w:r>
    </w:p>
    <w:p w14:paraId="74CCACDA" w14:textId="3338ADFE" w:rsidR="00381FF1" w:rsidRPr="00381FF1" w:rsidRDefault="00381FF1" w:rsidP="00381FF1"/>
    <w:p w14:paraId="6B101530" w14:textId="77777777" w:rsidR="00875188" w:rsidRPr="00875188" w:rsidRDefault="00470EA7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6E9511" wp14:editId="188D1148">
                <wp:simplePos x="0" y="0"/>
                <wp:positionH relativeFrom="column">
                  <wp:posOffset>4570307</wp:posOffset>
                </wp:positionH>
                <wp:positionV relativeFrom="paragraph">
                  <wp:posOffset>126788</wp:posOffset>
                </wp:positionV>
                <wp:extent cx="821055" cy="240877"/>
                <wp:effectExtent l="0" t="0" r="17145" b="26035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F62AFE" id="Rectangle : coins arrondis 24" o:spid="_x0000_s1026" style="position:absolute;margin-left:359.85pt;margin-top:10pt;width:64.65pt;height:1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" filled="f" strokecolor="red" strokeweight="2pt"/>
            </w:pict>
          </mc:Fallback>
        </mc:AlternateContent>
      </w:r>
      <w:r w:rsidR="005775A2" w:rsidRPr="005775A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307DAC0A" wp14:editId="76DCAA54">
            <wp:extent cx="6371590" cy="4933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6F31" w14:textId="31569978" w:rsidR="008768A0" w:rsidRDefault="005775A2" w:rsidP="006A32E4">
      <w:pPr>
        <w:pStyle w:val="Contenu"/>
        <w:jc w:val="both"/>
      </w:pPr>
      <w:r w:rsidRPr="002021BC">
        <w:t xml:space="preserve">Dans le </w:t>
      </w:r>
      <w:r w:rsidR="00C1133F" w:rsidRPr="002021BC">
        <w:t>M</w:t>
      </w:r>
      <w:r w:rsidRPr="002021BC">
        <w:t xml:space="preserve">arketplace (qui sera dans le </w:t>
      </w:r>
      <w:r w:rsidR="006A32E4">
        <w:t>cours</w:t>
      </w:r>
      <w:r w:rsidRPr="002021BC">
        <w:t xml:space="preserve"> un peu plus loin), se trouve</w:t>
      </w:r>
      <w:r w:rsidR="006A32E4">
        <w:t>nt</w:t>
      </w:r>
      <w:r w:rsidR="00875188" w:rsidRPr="002021BC">
        <w:t xml:space="preserve"> </w:t>
      </w:r>
      <w:r w:rsidR="00C1133F" w:rsidRPr="002021BC">
        <w:t>énormément d'applications, de scripts et autre</w:t>
      </w:r>
      <w:r w:rsidR="006A32E4">
        <w:t>s</w:t>
      </w:r>
      <w:r w:rsidR="00C1133F" w:rsidRPr="002021BC">
        <w:t xml:space="preserve"> pépite</w:t>
      </w:r>
      <w:r w:rsidR="006A32E4">
        <w:t>s</w:t>
      </w:r>
      <w:r w:rsidR="00C1133F" w:rsidRPr="002021BC">
        <w:t xml:space="preserve"> … </w:t>
      </w:r>
      <w:r w:rsidR="00A632B1" w:rsidRPr="002021BC">
        <w:t xml:space="preserve">Pour </w:t>
      </w:r>
      <w:r w:rsidR="006A32E4">
        <w:t>l’</w:t>
      </w:r>
      <w:r w:rsidR="00A632B1" w:rsidRPr="002021BC">
        <w:t xml:space="preserve">automatisation de notre dépôt, </w:t>
      </w:r>
      <w:r w:rsidR="00470EA7" w:rsidRPr="002021BC">
        <w:t>il nous faut</w:t>
      </w:r>
      <w:r w:rsidR="00A632B1" w:rsidRPr="002021BC">
        <w:t xml:space="preserve"> un script de type action.</w:t>
      </w:r>
    </w:p>
    <w:p w14:paraId="2C8527AB" w14:textId="70F37FF1" w:rsidR="006A32E4" w:rsidRDefault="006A32E4" w:rsidP="006A32E4">
      <w:pPr>
        <w:pStyle w:val="Contenu"/>
        <w:jc w:val="both"/>
        <w:rPr>
          <w:rFonts w:asciiTheme="majorHAnsi" w:eastAsiaTheme="majorEastAsia" w:hAnsiTheme="majorHAnsi" w:cstheme="majorBidi"/>
          <w:b/>
          <w:bCs/>
          <w:color w:val="061F57" w:themeColor="text2" w:themeShade="BF"/>
          <w:kern w:val="28"/>
          <w:sz w:val="22"/>
          <w:szCs w:val="32"/>
        </w:rPr>
      </w:pPr>
    </w:p>
    <w:p w14:paraId="0D84A382" w14:textId="402269B0" w:rsidR="006A32E4" w:rsidRDefault="006A32E4" w:rsidP="006A32E4">
      <w:pPr>
        <w:pStyle w:val="Contenu"/>
        <w:jc w:val="both"/>
        <w:rPr>
          <w:rFonts w:asciiTheme="majorHAnsi" w:eastAsiaTheme="majorEastAsia" w:hAnsiTheme="majorHAnsi" w:cstheme="majorBidi"/>
          <w:b/>
          <w:bCs/>
          <w:color w:val="061F57" w:themeColor="text2" w:themeShade="BF"/>
          <w:kern w:val="28"/>
          <w:sz w:val="22"/>
          <w:szCs w:val="32"/>
        </w:rPr>
      </w:pPr>
    </w:p>
    <w:p w14:paraId="5BB87E32" w14:textId="6AA2048B" w:rsidR="008768A0" w:rsidRDefault="008768A0" w:rsidP="008768A0">
      <w:pPr>
        <w:pStyle w:val="Paragraphedeliste"/>
        <w:numPr>
          <w:ilvl w:val="0"/>
          <w:numId w:val="3"/>
        </w:numPr>
      </w:pPr>
      <w:r w:rsidRPr="008768A0">
        <w:t>Le filtrage</w:t>
      </w:r>
    </w:p>
    <w:p w14:paraId="4FCE245F" w14:textId="29F15908" w:rsidR="008768A0" w:rsidRDefault="008768A0" w:rsidP="008768A0"/>
    <w:p w14:paraId="3256330B" w14:textId="7D4B2CA5" w:rsidR="008768A0" w:rsidRDefault="008768A0" w:rsidP="006A32E4">
      <w:pPr>
        <w:pStyle w:val="Contenu"/>
        <w:jc w:val="both"/>
        <w:rPr>
          <w:b/>
        </w:rPr>
      </w:pPr>
      <w:r w:rsidRPr="008768A0">
        <w:t>Pour être plus précis sur la recherche</w:t>
      </w:r>
      <w:r w:rsidR="000A18C5">
        <w:t>, clique</w:t>
      </w:r>
      <w:r w:rsidR="006A32E4">
        <w:t>z</w:t>
      </w:r>
      <w:r w:rsidR="000A18C5">
        <w:t xml:space="preserve"> sur "Action" et une représentation du nombre de résultat</w:t>
      </w:r>
      <w:r w:rsidR="006A32E4">
        <w:t>s</w:t>
      </w:r>
      <w:r w:rsidR="000A18C5">
        <w:t xml:space="preserve"> vous </w:t>
      </w:r>
      <w:r w:rsidR="006A32E4">
        <w:t>sera</w:t>
      </w:r>
      <w:r w:rsidR="000A18C5">
        <w:t xml:space="preserve"> </w:t>
      </w:r>
      <w:r w:rsidR="006A32E4">
        <w:t>affichée</w:t>
      </w:r>
      <w:r w:rsidR="000A18C5">
        <w:t>.</w:t>
      </w:r>
    </w:p>
    <w:p w14:paraId="2FF1015E" w14:textId="21A12769" w:rsidR="008768A0" w:rsidRPr="008768A0" w:rsidRDefault="008768A0" w:rsidP="008768A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4BCE3ADB" w14:textId="1512969A" w:rsidR="002D4D00" w:rsidRDefault="008F05BD" w:rsidP="002D4D00">
      <w:pPr>
        <w:pStyle w:val="text-gray-light"/>
        <w:shd w:val="clear" w:color="auto" w:fill="FFFFFF"/>
        <w:tabs>
          <w:tab w:val="left" w:pos="5148"/>
        </w:tabs>
        <w:spacing w:before="0" w:beforeAutospacing="0" w:after="150" w:afterAutospacing="0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F34FB0B" wp14:editId="0528578F">
                <wp:simplePos x="0" y="0"/>
                <wp:positionH relativeFrom="margin">
                  <wp:align>center</wp:align>
                </wp:positionH>
                <wp:positionV relativeFrom="paragraph">
                  <wp:posOffset>25150</wp:posOffset>
                </wp:positionV>
                <wp:extent cx="3002280" cy="2503170"/>
                <wp:effectExtent l="19050" t="19050" r="26670" b="11430"/>
                <wp:wrapNone/>
                <wp:docPr id="39" name="Grou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280" cy="2503170"/>
                          <a:chOff x="0" y="0"/>
                          <a:chExt cx="3002280" cy="250317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25031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" name="Rectangle : coins arrondis 30"/>
                        <wps:cNvSpPr/>
                        <wps:spPr>
                          <a:xfrm>
                            <a:off x="171684" y="1686334"/>
                            <a:ext cx="1343849" cy="36703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 : coins arrondis 22"/>
                        <wps:cNvSpPr/>
                        <wps:spPr>
                          <a:xfrm>
                            <a:off x="1546089" y="2045363"/>
                            <a:ext cx="1432560" cy="38890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2855F" id="Groupe 39" o:spid="_x0000_s1026" style="position:absolute;margin-left:0;margin-top:2pt;width:236.4pt;height:197.1pt;z-index:251680768;mso-position-horizontal:center;mso-position-horizontal-relative:margin" coordsize="30022,2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" o:spid="_x0000_s1027" type="#_x0000_t75" style="position:absolute;width:30022;height:25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" stroked="t" strokecolor="#0f0d29 [3213]">
                  <v:imagedata r:id="rId19" o:title=""/>
                  <v:path arrowok="t"/>
                </v:shape>
                <v:roundrect id="Rectangle : coins arrondis 30" o:spid="_x0000_s1028" style="position:absolute;left:1716;top:16863;width:13439;height:36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" filled="f" strokecolor="red" strokeweight="2pt"/>
                <v:roundrect id="Rectangle : coins arrondis 22" o:spid="_x0000_s1029" style="position:absolute;left:15460;top:20453;width:14326;height:3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" filled="f" strokecolor="red" strokeweight="2pt"/>
                <w10:wrap anchorx="margin"/>
              </v:group>
            </w:pict>
          </mc:Fallback>
        </mc:AlternateContent>
      </w:r>
      <w:r w:rsidR="00060D25">
        <w:rPr>
          <w:sz w:val="22"/>
        </w:rPr>
        <w:tab/>
      </w:r>
    </w:p>
    <w:p w14:paraId="46CAF3BC" w14:textId="3E747754" w:rsidR="0017027A" w:rsidRDefault="008F05BD">
      <w:pPr>
        <w:spacing w:after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2DA455E" wp14:editId="701EC8CE">
                <wp:simplePos x="0" y="0"/>
                <wp:positionH relativeFrom="margin">
                  <wp:align>center</wp:align>
                </wp:positionH>
                <wp:positionV relativeFrom="paragraph">
                  <wp:posOffset>2647397</wp:posOffset>
                </wp:positionV>
                <wp:extent cx="2501900" cy="1950085"/>
                <wp:effectExtent l="19050" t="19050" r="12700" b="12065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900" cy="1950085"/>
                          <a:chOff x="0" y="0"/>
                          <a:chExt cx="2501900" cy="195008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950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Rectangle : coins arrondis 29"/>
                        <wps:cNvSpPr/>
                        <wps:spPr>
                          <a:xfrm>
                            <a:off x="1108523" y="1310476"/>
                            <a:ext cx="1330657" cy="607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 : coins arrondis 20"/>
                        <wps:cNvSpPr/>
                        <wps:spPr>
                          <a:xfrm>
                            <a:off x="1192670" y="25828"/>
                            <a:ext cx="1282065" cy="3206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187C1" id="Groupe 38" o:spid="_x0000_s1026" style="position:absolute;margin-left:0;margin-top:208.45pt;width:197pt;height:153.55pt;z-index:251677696;mso-position-horizontal:center;mso-position-horizontal-relative:margin" coordsize="25019,19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">
                <v:shape id="Image 19" o:spid="_x0000_s1027" type="#_x0000_t75" style="position:absolute;width:25019;height:1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" stroked="t" strokecolor="#0f0d29 [3213]">
                  <v:imagedata r:id="rId21" o:title=""/>
                  <v:path arrowok="t"/>
                </v:shape>
                <v:roundrect id="Rectangle : coins arrondis 29" o:spid="_x0000_s1028" style="position:absolute;left:11085;top:13104;width:13306;height:60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" filled="f" strokecolor="red" strokeweight="2pt"/>
                <v:roundrect id="Rectangle : coins arrondis 20" o:spid="_x0000_s1029" style="position:absolute;left:11926;top:258;width:12821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" filled="f" strokecolor="red" strokeweight="2pt"/>
                <w10:wrap anchorx="margin"/>
              </v:group>
            </w:pict>
          </mc:Fallback>
        </mc:AlternateContent>
      </w:r>
      <w:r w:rsidR="0017027A">
        <w:br w:type="page"/>
      </w:r>
    </w:p>
    <w:p w14:paraId="41B4B6E1" w14:textId="3CBA0126" w:rsidR="00731AB5" w:rsidRPr="002D4D00" w:rsidRDefault="005E2DB7" w:rsidP="002D4D00">
      <w:pPr>
        <w:pStyle w:val="Paragraphedeliste"/>
        <w:numPr>
          <w:ilvl w:val="0"/>
          <w:numId w:val="3"/>
        </w:numPr>
      </w:pPr>
      <w:r w:rsidRPr="005E2DB7">
        <w:lastRenderedPageBreak/>
        <w:t>Notre script</w:t>
      </w:r>
    </w:p>
    <w:p w14:paraId="7F213427" w14:textId="77777777" w:rsidR="00331F5D" w:rsidRDefault="00331F5D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2FBD9379" w14:textId="42F0469D" w:rsidR="002823D0" w:rsidRPr="00331F5D" w:rsidRDefault="00731AB5" w:rsidP="00331F5D">
      <w:pPr>
        <w:pStyle w:val="Contenu"/>
        <w:jc w:val="both"/>
      </w:pPr>
      <w:r w:rsidRPr="00331F5D">
        <w:t>Pour plus de précision</w:t>
      </w:r>
      <w:r w:rsidR="00060D25" w:rsidRPr="00331F5D">
        <w:t xml:space="preserve">, </w:t>
      </w:r>
      <w:r w:rsidR="00331F5D" w:rsidRPr="00331F5D">
        <w:t>rajoutons</w:t>
      </w:r>
      <w:r w:rsidR="00060D25" w:rsidRPr="00331F5D">
        <w:t xml:space="preserve"> des mots clés </w:t>
      </w:r>
      <w:r w:rsidR="00331F5D">
        <w:t>qui nous</w:t>
      </w:r>
      <w:r w:rsidR="00060D25" w:rsidRPr="00331F5D">
        <w:t xml:space="preserve"> rédui</w:t>
      </w:r>
      <w:r w:rsidR="00331F5D">
        <w:t>ront</w:t>
      </w:r>
      <w:r w:rsidR="00060D25" w:rsidRPr="00331F5D">
        <w:t xml:space="preserve"> le résultat à 6. </w:t>
      </w:r>
    </w:p>
    <w:p w14:paraId="16CF5CF4" w14:textId="42ED58B8" w:rsidR="002823D0" w:rsidRPr="002823D0" w:rsidRDefault="00331F5D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307F89" wp14:editId="7BB80221">
                <wp:simplePos x="0" y="0"/>
                <wp:positionH relativeFrom="margin">
                  <wp:align>right</wp:align>
                </wp:positionH>
                <wp:positionV relativeFrom="paragraph">
                  <wp:posOffset>59813</wp:posOffset>
                </wp:positionV>
                <wp:extent cx="2265528" cy="1112292"/>
                <wp:effectExtent l="0" t="0" r="2095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11122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DF0FA" w14:textId="2A296B87" w:rsidR="00331F5D" w:rsidRDefault="00331F5D" w:rsidP="00331F5D">
                            <w:r>
                              <w:t xml:space="preserve">Ne pas oublier de </w:t>
                            </w:r>
                            <w:r w:rsidRPr="00331F5D">
                              <w:rPr>
                                <w:color w:val="FF0000"/>
                              </w:rPr>
                              <w:t xml:space="preserve">ctrl + c </w:t>
                            </w:r>
                            <w:r>
                              <w:t>ce script, nous nous en servirons plus tard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07F89" id="Rectangle 21" o:spid="_x0000_s1028" style="position:absolute;margin-left:127.2pt;margin-top:4.7pt;width:178.4pt;height:87.6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" fillcolor="white [3212]" strokecolor="red" strokeweight="2pt">
                <v:textbox>
                  <w:txbxContent>
                    <w:p w14:paraId="1DDDF0FA" w14:textId="2A296B87" w:rsidR="00331F5D" w:rsidRDefault="00331F5D" w:rsidP="00331F5D">
                      <w:r>
                        <w:t xml:space="preserve">Ne pas oublier de </w:t>
                      </w:r>
                      <w:r w:rsidRPr="00331F5D">
                        <w:rPr>
                          <w:color w:val="FF0000"/>
                        </w:rPr>
                        <w:t xml:space="preserve">ctrl + c </w:t>
                      </w:r>
                      <w:r>
                        <w:t>ce script, nous nous en servirons plus tard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597792" w14:textId="76735E16" w:rsidR="00552F70" w:rsidRDefault="002823D0" w:rsidP="00331F5D">
      <w:pPr>
        <w:pStyle w:val="text-gray-light"/>
        <w:shd w:val="clear" w:color="auto" w:fill="FFFFFF"/>
        <w:spacing w:before="0" w:beforeAutospacing="0" w:after="150" w:afterAutospacing="0"/>
        <w:jc w:val="center"/>
        <w:rPr>
          <w:sz w:val="22"/>
        </w:rPr>
      </w:pPr>
      <w:r w:rsidRPr="002823D0">
        <w:rPr>
          <w:noProof/>
          <w:sz w:val="22"/>
        </w:rPr>
        <w:drawing>
          <wp:inline distT="0" distB="0" distL="0" distR="0" wp14:anchorId="4CFA553A" wp14:editId="5D369D81">
            <wp:extent cx="3474056" cy="2860627"/>
            <wp:effectExtent l="19050" t="19050" r="12700" b="165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13" t="16116" r="39548" b="4578"/>
                    <a:stretch/>
                  </pic:blipFill>
                  <pic:spPr bwMode="auto">
                    <a:xfrm>
                      <a:off x="0" y="0"/>
                      <a:ext cx="3475025" cy="2861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2E31" w14:textId="77777777" w:rsidR="00331F5D" w:rsidRPr="00331F5D" w:rsidRDefault="00331F5D" w:rsidP="002021BC">
      <w:pPr>
        <w:pStyle w:val="text-gray-light"/>
        <w:shd w:val="clear" w:color="auto" w:fill="FFFFFF"/>
        <w:spacing w:before="0" w:beforeAutospacing="0" w:after="150" w:afterAutospacing="0"/>
        <w:rPr>
          <w:sz w:val="22"/>
        </w:rPr>
      </w:pPr>
    </w:p>
    <w:p w14:paraId="4A4D19C5" w14:textId="77777777" w:rsidR="00552F70" w:rsidRDefault="00722E4E" w:rsidP="00722E4E">
      <w:pPr>
        <w:pStyle w:val="Titre2"/>
      </w:pPr>
      <w:bookmarkStart w:id="6" w:name="_Toc47016201"/>
      <w:r w:rsidRPr="00722E4E">
        <w:t>Le retour</w:t>
      </w:r>
      <w:bookmarkEnd w:id="6"/>
    </w:p>
    <w:p w14:paraId="0AE26C9E" w14:textId="2196DE7C" w:rsidR="00F75DC2" w:rsidRDefault="00331F5D" w:rsidP="00F75DC2">
      <w:pPr>
        <w:pStyle w:val="Paragraphedeliste"/>
        <w:numPr>
          <w:ilvl w:val="0"/>
          <w:numId w:val="3"/>
        </w:numPr>
      </w:pPr>
      <w:r>
        <w:t>Retour sur le fork</w:t>
      </w:r>
    </w:p>
    <w:p w14:paraId="268FB5E7" w14:textId="77777777" w:rsidR="00722E4E" w:rsidRDefault="00722E4E" w:rsidP="00331F5D">
      <w:pPr>
        <w:pStyle w:val="Contenu"/>
        <w:jc w:val="both"/>
      </w:pPr>
      <w:r w:rsidRPr="00722E4E">
        <w:t>Retournons dans notre dépôt précédemment forké et dans l'onglet "Action".</w:t>
      </w:r>
      <w:r w:rsidR="00F75DC2">
        <w:t xml:space="preserve"> </w:t>
      </w:r>
    </w:p>
    <w:p w14:paraId="72422C8A" w14:textId="77777777" w:rsidR="00C60C8C" w:rsidRDefault="00C60C8C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FB3B13A" w14:textId="77777777" w:rsidR="00F75DC2" w:rsidRPr="00722E4E" w:rsidRDefault="00F75DC2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CC9B51" wp14:editId="13453EE6">
                <wp:simplePos x="0" y="0"/>
                <wp:positionH relativeFrom="column">
                  <wp:posOffset>1886373</wp:posOffset>
                </wp:positionH>
                <wp:positionV relativeFrom="paragraph">
                  <wp:posOffset>679450</wp:posOffset>
                </wp:positionV>
                <wp:extent cx="821055" cy="240877"/>
                <wp:effectExtent l="0" t="0" r="17145" b="26035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D5EF2" id="Rectangle : coins arrondis 28" o:spid="_x0000_s1026" style="position:absolute;margin-left:148.55pt;margin-top:53.5pt;width:64.65pt;height:18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BC5F27" wp14:editId="628AB9A5">
                <wp:simplePos x="0" y="0"/>
                <wp:positionH relativeFrom="column">
                  <wp:posOffset>142240</wp:posOffset>
                </wp:positionH>
                <wp:positionV relativeFrom="paragraph">
                  <wp:posOffset>95462</wp:posOffset>
                </wp:positionV>
                <wp:extent cx="2108200" cy="448733"/>
                <wp:effectExtent l="0" t="0" r="25400" b="27940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487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8F541" id="Rectangle : coins arrondis 26" o:spid="_x0000_s1026" style="position:absolute;margin-left:11.2pt;margin-top:7.5pt;width:166pt;height:3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" filled="f" strokecolor="red" strokeweight="2pt"/>
            </w:pict>
          </mc:Fallback>
        </mc:AlternateContent>
      </w:r>
      <w:r w:rsidRPr="00F75DC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6830F7B6" wp14:editId="7F00E2B4">
            <wp:extent cx="6371590" cy="915821"/>
            <wp:effectExtent l="19050" t="19050" r="10160" b="177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20"/>
                    <a:stretch/>
                  </pic:blipFill>
                  <pic:spPr bwMode="auto">
                    <a:xfrm>
                      <a:off x="0" y="0"/>
                      <a:ext cx="6371590" cy="9158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EB17" w14:textId="77777777" w:rsidR="00093BE0" w:rsidRDefault="00093BE0" w:rsidP="00552F70">
      <w:pPr>
        <w:rPr>
          <w:sz w:val="22"/>
        </w:rPr>
      </w:pPr>
    </w:p>
    <w:p w14:paraId="1421B649" w14:textId="77777777" w:rsidR="00093BE0" w:rsidRPr="00093BE0" w:rsidRDefault="00093BE0" w:rsidP="00331F5D">
      <w:pPr>
        <w:pStyle w:val="Contenu"/>
      </w:pPr>
      <w:r w:rsidRPr="00093BE0">
        <w:t xml:space="preserve">Descendons jusqu’à notre moteur Ruby et cliquons enfin sur "Set up </w:t>
      </w:r>
      <w:proofErr w:type="spellStart"/>
      <w:r w:rsidRPr="00093BE0">
        <w:t>this</w:t>
      </w:r>
      <w:proofErr w:type="spellEnd"/>
      <w:r w:rsidRPr="00093BE0">
        <w:t xml:space="preserve"> workflow".</w:t>
      </w:r>
    </w:p>
    <w:p w14:paraId="6C5ADBB1" w14:textId="77777777" w:rsidR="00093BE0" w:rsidRDefault="00093BE0" w:rsidP="00552F70">
      <w:pPr>
        <w:rPr>
          <w:sz w:val="22"/>
        </w:rPr>
      </w:pPr>
    </w:p>
    <w:p w14:paraId="1FF19314" w14:textId="15ACAAD0" w:rsidR="001A7312" w:rsidRDefault="00093BE0" w:rsidP="00331F5D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093BE0">
        <w:rPr>
          <w:noProof/>
          <w:sz w:val="22"/>
        </w:rPr>
        <w:drawing>
          <wp:inline distT="0" distB="0" distL="0" distR="0" wp14:anchorId="2C3FAE43" wp14:editId="60060594">
            <wp:extent cx="6371590" cy="1875790"/>
            <wp:effectExtent l="19050" t="19050" r="10160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14:paraId="11A42236" w14:textId="03523691" w:rsidR="001A7312" w:rsidRDefault="001A7312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lastRenderedPageBreak/>
        <w:t xml:space="preserve">Ceci crée un nouveau fichier dans un dossier </w:t>
      </w:r>
      <w:proofErr w:type="gram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".</w:t>
      </w:r>
      <w:proofErr w:type="spell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github</w:t>
      </w:r>
      <w:proofErr w:type="spellEnd"/>
      <w:proofErr w:type="gramEnd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/workflows"</w:t>
      </w:r>
      <w:r w:rsidR="0038071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de votre projet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 renommons le fichier avec le nom que vous voulez</w:t>
      </w:r>
      <w:r w:rsidR="00331F5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</w:t>
      </w:r>
      <w:r w:rsidR="00F5141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sans supprimer l'extension 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(</w:t>
      </w:r>
      <w:r w:rsidR="00331F5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dans notre cas, ce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sera "</w:t>
      </w:r>
      <w:proofErr w:type="spell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sync_fork.yml</w:t>
      </w:r>
      <w:proofErr w:type="spellEnd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").</w:t>
      </w:r>
    </w:p>
    <w:p w14:paraId="60C13114" w14:textId="77777777"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E84C6B2" w14:textId="77777777" w:rsidR="001A7312" w:rsidRDefault="0038071D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4FDD9" wp14:editId="6210F813">
                <wp:simplePos x="0" y="0"/>
                <wp:positionH relativeFrom="column">
                  <wp:posOffset>47085</wp:posOffset>
                </wp:positionH>
                <wp:positionV relativeFrom="paragraph">
                  <wp:posOffset>1047466</wp:posOffset>
                </wp:positionV>
                <wp:extent cx="2590800" cy="454015"/>
                <wp:effectExtent l="0" t="0" r="19050" b="22860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540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5655BC" id="Rectangle : coins arrondis 34" o:spid="_x0000_s1026" style="position:absolute;margin-left:3.7pt;margin-top:82.5pt;width:204pt;height:3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50ACD7" wp14:editId="4009CDAA">
                <wp:simplePos x="0" y="0"/>
                <wp:positionH relativeFrom="column">
                  <wp:posOffset>2691765</wp:posOffset>
                </wp:positionH>
                <wp:positionV relativeFrom="paragraph">
                  <wp:posOffset>1082040</wp:posOffset>
                </wp:positionV>
                <wp:extent cx="685800" cy="426720"/>
                <wp:effectExtent l="0" t="0" r="19050" b="11430"/>
                <wp:wrapNone/>
                <wp:docPr id="33" name="Rectangle :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6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0C601" id="Rectangle : coins arrondis 33" o:spid="_x0000_s1026" style="position:absolute;margin-left:211.95pt;margin-top:85.2pt;width:54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" filled="f" strokecolor="red" strokeweight="2pt"/>
            </w:pict>
          </mc:Fallback>
        </mc:AlternateContent>
      </w:r>
      <w:r w:rsidR="001A7312" w:rsidRPr="00C41495">
        <w:rPr>
          <w:noProof/>
          <w:sz w:val="22"/>
        </w:rPr>
        <w:drawing>
          <wp:inline distT="0" distB="0" distL="0" distR="0" wp14:anchorId="09AB9720" wp14:editId="5323C7A7">
            <wp:extent cx="6004560" cy="5400675"/>
            <wp:effectExtent l="19050" t="19050" r="15240" b="285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5105" cy="54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79338" w14:textId="77777777" w:rsidR="00C60C8C" w:rsidRDefault="00C60C8C">
      <w:pPr>
        <w:spacing w:after="200"/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14:paraId="6167D596" w14:textId="7CF13808" w:rsidR="004A0C0C" w:rsidRDefault="004A0C0C" w:rsidP="004A0C0C">
      <w:pPr>
        <w:pStyle w:val="Paragraphedeliste"/>
        <w:numPr>
          <w:ilvl w:val="0"/>
          <w:numId w:val="3"/>
        </w:numPr>
      </w:pPr>
      <w:r w:rsidRPr="004A0C0C">
        <w:lastRenderedPageBreak/>
        <w:t>La photocopieuse</w:t>
      </w:r>
    </w:p>
    <w:p w14:paraId="6779BA46" w14:textId="77777777" w:rsidR="004A0C0C" w:rsidRPr="004A0C0C" w:rsidRDefault="004A0C0C" w:rsidP="004A0C0C">
      <w:pPr>
        <w:pStyle w:val="Paragraphedeliste"/>
        <w:ind w:left="360"/>
      </w:pPr>
    </w:p>
    <w:p w14:paraId="43EC0704" w14:textId="0BFD3A05" w:rsidR="00C60C8C" w:rsidRDefault="00C60C8C" w:rsidP="00331F5D">
      <w:pPr>
        <w:pStyle w:val="Contenu"/>
        <w:jc w:val="both"/>
      </w:pPr>
      <w:r>
        <w:t>Nous co</w:t>
      </w:r>
      <w:r w:rsidR="00331F5D">
        <w:t>llons</w:t>
      </w:r>
      <w:r>
        <w:t xml:space="preserve"> l'exemple dans la vue de "Edit new file"</w:t>
      </w:r>
      <w:r w:rsidR="00331F5D">
        <w:t>.</w:t>
      </w:r>
    </w:p>
    <w:p w14:paraId="50D5FA65" w14:textId="77777777"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3BF3DBA5" w14:textId="77777777" w:rsidR="001A7312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C60C8C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78ED63F1" wp14:editId="0BF36FB0">
            <wp:extent cx="6334125" cy="4791786"/>
            <wp:effectExtent l="19050" t="19050" r="9525" b="279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318"/>
                    <a:stretch/>
                  </pic:blipFill>
                  <pic:spPr bwMode="auto">
                    <a:xfrm>
                      <a:off x="0" y="0"/>
                      <a:ext cx="6373201" cy="4821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</w:p>
    <w:p w14:paraId="153E1273" w14:textId="77777777" w:rsidR="00666C71" w:rsidRDefault="00666C71">
      <w:pPr>
        <w:spacing w:after="20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</w:pPr>
    </w:p>
    <w:p w14:paraId="09568086" w14:textId="77777777" w:rsidR="005072B5" w:rsidRPr="00666C71" w:rsidRDefault="00666C71" w:rsidP="00331F5D">
      <w:pPr>
        <w:pStyle w:val="Contenu"/>
        <w:jc w:val="both"/>
      </w:pPr>
      <w:r>
        <w:t xml:space="preserve">Ce scripte vérifiera toutes les 30 minutes, dans le dépôt qui </w:t>
      </w:r>
      <w:proofErr w:type="spellStart"/>
      <w:r>
        <w:t>à</w:t>
      </w:r>
      <w:proofErr w:type="spellEnd"/>
      <w:r>
        <w:t xml:space="preserve"> été forké, s'il y a une différence entre le </w:t>
      </w:r>
      <w:r w:rsidR="00087925">
        <w:t>vôtre</w:t>
      </w:r>
      <w:r>
        <w:t xml:space="preserve"> et le dépôt distant et réalisera un "pull </w:t>
      </w:r>
      <w:proofErr w:type="spellStart"/>
      <w:r>
        <w:t>request</w:t>
      </w:r>
      <w:proofErr w:type="spellEnd"/>
      <w:r>
        <w:t>" avec un merge. Ceci mettra à jour votre dépôt automatiquement.</w:t>
      </w:r>
      <w:r w:rsidR="005072B5">
        <w:br w:type="page"/>
      </w:r>
    </w:p>
    <w:p w14:paraId="568D57BD" w14:textId="1DE666AA" w:rsidR="005072B5" w:rsidRDefault="00331F5D" w:rsidP="005072B5">
      <w:pPr>
        <w:pStyle w:val="Paragraphedeliste"/>
        <w:numPr>
          <w:ilvl w:val="0"/>
          <w:numId w:val="3"/>
        </w:numPr>
      </w:pPr>
      <w:r>
        <w:lastRenderedPageBreak/>
        <w:t>On</w:t>
      </w:r>
      <w:r w:rsidR="005072B5" w:rsidRPr="005072B5">
        <w:t xml:space="preserve"> enregistre</w:t>
      </w:r>
    </w:p>
    <w:p w14:paraId="076BDD4F" w14:textId="77777777" w:rsidR="005072B5" w:rsidRDefault="005072B5" w:rsidP="005072B5"/>
    <w:p w14:paraId="5015C58A" w14:textId="1153E60D" w:rsidR="005072B5" w:rsidRDefault="005072B5" w:rsidP="00331F5D">
      <w:pPr>
        <w:pStyle w:val="Contenu"/>
      </w:pPr>
      <w:r w:rsidRPr="005072B5">
        <w:t xml:space="preserve">Et sur </w:t>
      </w:r>
      <w:r w:rsidR="00F60396">
        <w:t>la</w:t>
      </w:r>
      <w:r w:rsidRPr="005072B5">
        <w:t xml:space="preserve"> droite</w:t>
      </w:r>
      <w:r w:rsidR="00F60396">
        <w:t xml:space="preserve"> de votre dépôt</w:t>
      </w:r>
      <w:r w:rsidRPr="005072B5">
        <w:t xml:space="preserve"> </w:t>
      </w:r>
      <w:r w:rsidR="00F60396" w:rsidRPr="005072B5">
        <w:t>se</w:t>
      </w:r>
      <w:r w:rsidRPr="005072B5">
        <w:t xml:space="preserve"> </w:t>
      </w:r>
      <w:r w:rsidR="00F60396">
        <w:t xml:space="preserve">trouve le </w:t>
      </w:r>
      <w:r w:rsidRPr="005072B5">
        <w:t>bouton</w:t>
      </w:r>
      <w:r w:rsidR="00F60396">
        <w:t xml:space="preserve"> pour sauvegarder le script</w:t>
      </w:r>
      <w:r w:rsidRPr="005072B5">
        <w:t xml:space="preserve">, </w:t>
      </w:r>
      <w:r w:rsidR="00F60396">
        <w:t>en</w:t>
      </w:r>
      <w:r w:rsidRPr="005072B5">
        <w:t xml:space="preserve"> </w:t>
      </w:r>
      <w:r w:rsidR="00F60396">
        <w:t>réalis</w:t>
      </w:r>
      <w:r w:rsidR="001D473F">
        <w:t>a</w:t>
      </w:r>
      <w:r w:rsidR="00F60396">
        <w:t>nt un commit.</w:t>
      </w:r>
    </w:p>
    <w:p w14:paraId="6E480E8E" w14:textId="77777777" w:rsidR="00F60396" w:rsidRPr="00F60396" w:rsidRDefault="00F60396" w:rsidP="00F60396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5D634C1B" w14:textId="77777777" w:rsidR="005072B5" w:rsidRDefault="005072B5" w:rsidP="00331F5D">
      <w:pPr>
        <w:jc w:val="center"/>
      </w:pPr>
      <w:r w:rsidRPr="005072B5">
        <w:rPr>
          <w:noProof/>
        </w:rPr>
        <w:drawing>
          <wp:inline distT="0" distB="0" distL="0" distR="0" wp14:anchorId="5602D64B" wp14:editId="45E3DA8E">
            <wp:extent cx="4397121" cy="4397121"/>
            <wp:effectExtent l="19050" t="19050" r="22860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39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B7EA7" w14:textId="7758E17E" w:rsidR="005072B5" w:rsidRDefault="005072B5" w:rsidP="005072B5"/>
    <w:p w14:paraId="112BDFE9" w14:textId="3B573D2D" w:rsidR="00331F5D" w:rsidRDefault="00331F5D" w:rsidP="00331F5D">
      <w:pPr>
        <w:pStyle w:val="Contenu"/>
      </w:pPr>
      <w:r>
        <w:t xml:space="preserve">La vie est belle, on gagne du temps ! </w:t>
      </w:r>
    </w:p>
    <w:p w14:paraId="4E75EBBB" w14:textId="6D7FE28B" w:rsidR="00E61B45" w:rsidRPr="00331F5D" w:rsidRDefault="00331F5D" w:rsidP="00331F5D">
      <w:pPr>
        <w:pStyle w:val="Contenu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CFC254" wp14:editId="2523116D">
                <wp:simplePos x="0" y="0"/>
                <wp:positionH relativeFrom="column">
                  <wp:posOffset>3916187</wp:posOffset>
                </wp:positionH>
                <wp:positionV relativeFrom="paragraph">
                  <wp:posOffset>5080</wp:posOffset>
                </wp:positionV>
                <wp:extent cx="197893" cy="204716"/>
                <wp:effectExtent l="0" t="0" r="12065" b="24130"/>
                <wp:wrapNone/>
                <wp:docPr id="36" name="Interdicti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204716"/>
                        </a:xfrm>
                        <a:prstGeom prst="noSmoking">
                          <a:avLst>
                            <a:gd name="adj" fmla="val 848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F19F7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36" o:spid="_x0000_s1026" type="#_x0000_t57" style="position:absolute;margin-left:308.35pt;margin-top:.4pt;width:15.6pt;height:16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" adj="1833" fillcolor="red" strokecolor="red" strokeweight="2pt"/>
            </w:pict>
          </mc:Fallback>
        </mc:AlternateContent>
      </w:r>
      <w:r>
        <w:t>Utilisez-le pour coder (sauf si c’est pour faire du PHP)</w:t>
      </w:r>
      <w:r w:rsidR="00C61F67" w:rsidRPr="005072B5">
        <w:t xml:space="preserve"> </w:t>
      </w:r>
      <w:r w:rsidR="00E61B45" w:rsidRPr="005072B5">
        <w:br w:type="page"/>
      </w:r>
    </w:p>
    <w:p w14:paraId="1CE14A77" w14:textId="77777777" w:rsidR="0087605E" w:rsidRDefault="00E61B45" w:rsidP="00E61B45">
      <w:pPr>
        <w:pStyle w:val="Titre1"/>
      </w:pPr>
      <w:bookmarkStart w:id="7" w:name="_Toc47016202"/>
      <w:r>
        <w:lastRenderedPageBreak/>
        <w:t>Crédits :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3551"/>
        <w:gridCol w:w="1375"/>
      </w:tblGrid>
      <w:tr w:rsidR="00E61B45" w14:paraId="12E13FB8" w14:textId="77777777" w:rsidTr="00C61F67">
        <w:tc>
          <w:tcPr>
            <w:tcW w:w="2689" w:type="dxa"/>
          </w:tcPr>
          <w:p w14:paraId="09F26F6E" w14:textId="77777777" w:rsidR="00E61B45" w:rsidRPr="00C61F67" w:rsidRDefault="00E61B45" w:rsidP="00E61B45">
            <w:r w:rsidRPr="00C61F67">
              <w:t>Action</w:t>
            </w:r>
          </w:p>
        </w:tc>
        <w:tc>
          <w:tcPr>
            <w:tcW w:w="2409" w:type="dxa"/>
          </w:tcPr>
          <w:p w14:paraId="34A98B47" w14:textId="77777777" w:rsidR="00E61B45" w:rsidRPr="00C61F67" w:rsidRDefault="00E61B45" w:rsidP="00E61B45">
            <w:r w:rsidRPr="00C61F67">
              <w:t>Auteur</w:t>
            </w:r>
          </w:p>
        </w:tc>
        <w:tc>
          <w:tcPr>
            <w:tcW w:w="3551" w:type="dxa"/>
          </w:tcPr>
          <w:p w14:paraId="67510519" w14:textId="77777777" w:rsidR="00E61B45" w:rsidRPr="00C61F67" w:rsidRDefault="00E61B45" w:rsidP="00E61B45">
            <w:r w:rsidRPr="00C61F67">
              <w:t>Descriptif</w:t>
            </w:r>
          </w:p>
        </w:tc>
        <w:tc>
          <w:tcPr>
            <w:tcW w:w="1375" w:type="dxa"/>
          </w:tcPr>
          <w:p w14:paraId="2A3D75E9" w14:textId="77777777" w:rsidR="00E61B45" w:rsidRPr="00C61F67" w:rsidRDefault="00E61B45" w:rsidP="00E61B45">
            <w:r w:rsidRPr="00C61F67">
              <w:t>Date</w:t>
            </w:r>
          </w:p>
        </w:tc>
      </w:tr>
      <w:tr w:rsidR="00C7359E" w14:paraId="36763902" w14:textId="77777777" w:rsidTr="00C61F67">
        <w:tc>
          <w:tcPr>
            <w:tcW w:w="2689" w:type="dxa"/>
          </w:tcPr>
          <w:p w14:paraId="665621AD" w14:textId="77777777" w:rsidR="00C7359E" w:rsidRPr="00C61F67" w:rsidRDefault="00C7359E" w:rsidP="00C61F67">
            <w:pPr>
              <w:pStyle w:val="Contenu"/>
              <w:rPr>
                <w:b/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Création du document</w:t>
            </w:r>
          </w:p>
        </w:tc>
        <w:sdt>
          <w:sdtPr>
            <w:rPr>
              <w:b/>
              <w:sz w:val="22"/>
              <w:szCs w:val="18"/>
            </w:rPr>
            <w:alias w:val="Auteur "/>
            <w:tag w:val=""/>
            <w:id w:val="2098290093"/>
            <w:placeholder>
              <w:docPart w:val="1E75F88B372E4AFF9DE22E00DAD572E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2409" w:type="dxa"/>
              </w:tcPr>
              <w:p w14:paraId="1156CDA8" w14:textId="77777777" w:rsidR="00C7359E" w:rsidRPr="00C61F67" w:rsidRDefault="00C7359E" w:rsidP="00C61F67">
                <w:pPr>
                  <w:pStyle w:val="Contenu"/>
                  <w:rPr>
                    <w:b/>
                    <w:sz w:val="22"/>
                    <w:szCs w:val="18"/>
                  </w:rPr>
                </w:pPr>
                <w:r w:rsidRPr="00C61F67">
                  <w:rPr>
                    <w:sz w:val="22"/>
                    <w:szCs w:val="18"/>
                  </w:rPr>
                  <w:t>Jonathan JEANNIARD</w:t>
                </w:r>
              </w:p>
            </w:tc>
          </w:sdtContent>
        </w:sdt>
        <w:tc>
          <w:tcPr>
            <w:tcW w:w="3551" w:type="dxa"/>
          </w:tcPr>
          <w:p w14:paraId="4A1C5769" w14:textId="77777777" w:rsidR="00C7359E" w:rsidRPr="00C61F67" w:rsidRDefault="00C7359E" w:rsidP="00C61F67">
            <w:pPr>
              <w:pStyle w:val="Contenu"/>
              <w:rPr>
                <w:b/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Intégration continue sur un projet</w:t>
            </w:r>
          </w:p>
        </w:tc>
        <w:sdt>
          <w:sdtPr>
            <w:rPr>
              <w:b/>
              <w:sz w:val="22"/>
              <w:szCs w:val="18"/>
            </w:rPr>
            <w:alias w:val="Date de publication"/>
            <w:tag w:val=""/>
            <w:id w:val="-734237128"/>
            <w:placeholder>
              <w:docPart w:val="06E8EEE5C3344FA08AABD78044778AA8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0-07-28T00:00:00Z"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1375" w:type="dxa"/>
              </w:tcPr>
              <w:p w14:paraId="3C522585" w14:textId="77777777" w:rsidR="00C7359E" w:rsidRPr="00C61F67" w:rsidRDefault="00C7359E" w:rsidP="00C61F67">
                <w:pPr>
                  <w:pStyle w:val="Contenu"/>
                  <w:rPr>
                    <w:b/>
                    <w:sz w:val="22"/>
                    <w:szCs w:val="18"/>
                  </w:rPr>
                </w:pPr>
                <w:r w:rsidRPr="00C61F67">
                  <w:rPr>
                    <w:sz w:val="22"/>
                    <w:szCs w:val="18"/>
                    <w:lang w:val="en-GB"/>
                  </w:rPr>
                  <w:t>28/07/2020</w:t>
                </w:r>
              </w:p>
            </w:tc>
          </w:sdtContent>
        </w:sdt>
      </w:tr>
      <w:tr w:rsidR="00C7359E" w14:paraId="797502FB" w14:textId="77777777" w:rsidTr="00C61F67">
        <w:tc>
          <w:tcPr>
            <w:tcW w:w="2689" w:type="dxa"/>
          </w:tcPr>
          <w:p w14:paraId="7075C576" w14:textId="1044AD60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Correction du document</w:t>
            </w:r>
          </w:p>
        </w:tc>
        <w:tc>
          <w:tcPr>
            <w:tcW w:w="2409" w:type="dxa"/>
          </w:tcPr>
          <w:p w14:paraId="7125217F" w14:textId="70D8DB6A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Aurélien BOUDIER</w:t>
            </w:r>
          </w:p>
        </w:tc>
        <w:tc>
          <w:tcPr>
            <w:tcW w:w="3551" w:type="dxa"/>
          </w:tcPr>
          <w:p w14:paraId="3882F90D" w14:textId="172E70C9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Correction orthographe et modification de la mise en page</w:t>
            </w:r>
          </w:p>
        </w:tc>
        <w:tc>
          <w:tcPr>
            <w:tcW w:w="1375" w:type="dxa"/>
          </w:tcPr>
          <w:p w14:paraId="13994191" w14:textId="55D96431" w:rsidR="00C7359E" w:rsidRPr="00C61F67" w:rsidRDefault="00941716" w:rsidP="00C61F67">
            <w:pPr>
              <w:pStyle w:val="Contenu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30</w:t>
            </w:r>
            <w:r w:rsidR="00C61F67" w:rsidRPr="00C61F67">
              <w:rPr>
                <w:sz w:val="22"/>
                <w:szCs w:val="18"/>
              </w:rPr>
              <w:t>/07/2020</w:t>
            </w:r>
          </w:p>
        </w:tc>
      </w:tr>
    </w:tbl>
    <w:p w14:paraId="190056F0" w14:textId="77777777" w:rsidR="00E61B45" w:rsidRPr="00E61B45" w:rsidRDefault="00E61B45" w:rsidP="00E61B45"/>
    <w:sectPr w:rsidR="00E61B45" w:rsidRPr="00E61B45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C3E12" w14:textId="77777777" w:rsidR="004474A0" w:rsidRDefault="004474A0">
      <w:r>
        <w:separator/>
      </w:r>
    </w:p>
    <w:p w14:paraId="22C5FEF9" w14:textId="77777777" w:rsidR="004474A0" w:rsidRDefault="004474A0"/>
  </w:endnote>
  <w:endnote w:type="continuationSeparator" w:id="0">
    <w:p w14:paraId="690C765A" w14:textId="77777777" w:rsidR="004474A0" w:rsidRDefault="004474A0">
      <w:r>
        <w:continuationSeparator/>
      </w:r>
    </w:p>
    <w:p w14:paraId="1E253AFB" w14:textId="77777777" w:rsidR="004474A0" w:rsidRDefault="004474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EEC503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B08D10B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DFF671" w14:textId="77777777" w:rsidR="004474A0" w:rsidRDefault="004474A0">
      <w:r>
        <w:separator/>
      </w:r>
    </w:p>
    <w:p w14:paraId="73FE33A0" w14:textId="77777777" w:rsidR="004474A0" w:rsidRDefault="004474A0"/>
  </w:footnote>
  <w:footnote w:type="continuationSeparator" w:id="0">
    <w:p w14:paraId="3DF5BB4D" w14:textId="77777777" w:rsidR="004474A0" w:rsidRDefault="004474A0">
      <w:r>
        <w:continuationSeparator/>
      </w:r>
    </w:p>
    <w:p w14:paraId="171F609A" w14:textId="77777777" w:rsidR="004474A0" w:rsidRDefault="004474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D908A4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57FC771" w14:textId="77777777" w:rsidR="00D077E9" w:rsidRDefault="00D077E9">
          <w:pPr>
            <w:pStyle w:val="En-tte"/>
          </w:pPr>
        </w:p>
        <w:sdt>
          <w:sdtPr>
            <w:alias w:val="Titre "/>
            <w:tag w:val=""/>
            <w:id w:val="-1858719208"/>
            <w:placeholder>
              <w:docPart w:val="21AC2F2F565F42E59D9750DBC78EC1E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212FD6A" w14:textId="77777777" w:rsidR="00180A7B" w:rsidRPr="00180A7B" w:rsidRDefault="00180A7B" w:rsidP="00180A7B">
              <w:r>
                <w:t>Pseudo intégration continue sur un dépôt</w:t>
              </w:r>
            </w:p>
          </w:sdtContent>
        </w:sdt>
      </w:tc>
    </w:tr>
  </w:tbl>
  <w:p w14:paraId="2D1667B1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37B2E"/>
    <w:multiLevelType w:val="hybridMultilevel"/>
    <w:tmpl w:val="2248A2A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700253"/>
    <w:multiLevelType w:val="hybridMultilevel"/>
    <w:tmpl w:val="8FB69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02B17"/>
    <w:multiLevelType w:val="hybridMultilevel"/>
    <w:tmpl w:val="90605E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E4"/>
    <w:rsid w:val="0002482E"/>
    <w:rsid w:val="00025177"/>
    <w:rsid w:val="00050324"/>
    <w:rsid w:val="000505AB"/>
    <w:rsid w:val="00060D25"/>
    <w:rsid w:val="00087925"/>
    <w:rsid w:val="00093BE0"/>
    <w:rsid w:val="000A0150"/>
    <w:rsid w:val="000A18C5"/>
    <w:rsid w:val="000E63C9"/>
    <w:rsid w:val="00124BE4"/>
    <w:rsid w:val="00130E9D"/>
    <w:rsid w:val="001378BA"/>
    <w:rsid w:val="00150A6D"/>
    <w:rsid w:val="00152E56"/>
    <w:rsid w:val="0017027A"/>
    <w:rsid w:val="00180A7B"/>
    <w:rsid w:val="00185B35"/>
    <w:rsid w:val="00193C5C"/>
    <w:rsid w:val="00194E6A"/>
    <w:rsid w:val="001A7312"/>
    <w:rsid w:val="001B2EAB"/>
    <w:rsid w:val="001D473F"/>
    <w:rsid w:val="001D513D"/>
    <w:rsid w:val="001F2BC8"/>
    <w:rsid w:val="001F5F6B"/>
    <w:rsid w:val="002021BC"/>
    <w:rsid w:val="0024134A"/>
    <w:rsid w:val="00243EBC"/>
    <w:rsid w:val="0024446B"/>
    <w:rsid w:val="00246A35"/>
    <w:rsid w:val="00270C80"/>
    <w:rsid w:val="002823D0"/>
    <w:rsid w:val="00284348"/>
    <w:rsid w:val="002B5FDD"/>
    <w:rsid w:val="002C5855"/>
    <w:rsid w:val="002D4D00"/>
    <w:rsid w:val="002D71D6"/>
    <w:rsid w:val="002F51F5"/>
    <w:rsid w:val="00312137"/>
    <w:rsid w:val="00313944"/>
    <w:rsid w:val="003258B2"/>
    <w:rsid w:val="00330359"/>
    <w:rsid w:val="00331F5D"/>
    <w:rsid w:val="0033762F"/>
    <w:rsid w:val="00360494"/>
    <w:rsid w:val="00366C7E"/>
    <w:rsid w:val="0038071D"/>
    <w:rsid w:val="00381FF1"/>
    <w:rsid w:val="00384EA3"/>
    <w:rsid w:val="003A215A"/>
    <w:rsid w:val="003A39A1"/>
    <w:rsid w:val="003A77C2"/>
    <w:rsid w:val="003C2191"/>
    <w:rsid w:val="003D3863"/>
    <w:rsid w:val="003F54FE"/>
    <w:rsid w:val="004110DE"/>
    <w:rsid w:val="0044085A"/>
    <w:rsid w:val="004474A0"/>
    <w:rsid w:val="00470EA7"/>
    <w:rsid w:val="004926D6"/>
    <w:rsid w:val="004A0C0C"/>
    <w:rsid w:val="004B21A5"/>
    <w:rsid w:val="004B2A99"/>
    <w:rsid w:val="005037F0"/>
    <w:rsid w:val="005072B5"/>
    <w:rsid w:val="00516795"/>
    <w:rsid w:val="00516A86"/>
    <w:rsid w:val="005275F6"/>
    <w:rsid w:val="00532541"/>
    <w:rsid w:val="0054533D"/>
    <w:rsid w:val="00552F70"/>
    <w:rsid w:val="00572102"/>
    <w:rsid w:val="005775A2"/>
    <w:rsid w:val="005E2DB7"/>
    <w:rsid w:val="005F1BB0"/>
    <w:rsid w:val="00656C4D"/>
    <w:rsid w:val="006666F8"/>
    <w:rsid w:val="00666C71"/>
    <w:rsid w:val="00691546"/>
    <w:rsid w:val="006A32E4"/>
    <w:rsid w:val="006B6651"/>
    <w:rsid w:val="006D1851"/>
    <w:rsid w:val="006E5716"/>
    <w:rsid w:val="00722E4E"/>
    <w:rsid w:val="007302B3"/>
    <w:rsid w:val="00730733"/>
    <w:rsid w:val="00730E3A"/>
    <w:rsid w:val="00731AB5"/>
    <w:rsid w:val="00736AAF"/>
    <w:rsid w:val="00747E9E"/>
    <w:rsid w:val="00755839"/>
    <w:rsid w:val="00765B2A"/>
    <w:rsid w:val="00783A34"/>
    <w:rsid w:val="007C6B52"/>
    <w:rsid w:val="007D16C5"/>
    <w:rsid w:val="00862FE4"/>
    <w:rsid w:val="0086389A"/>
    <w:rsid w:val="00875188"/>
    <w:rsid w:val="0087605E"/>
    <w:rsid w:val="008768A0"/>
    <w:rsid w:val="008B1FEE"/>
    <w:rsid w:val="008B41D4"/>
    <w:rsid w:val="008F05BD"/>
    <w:rsid w:val="00903C32"/>
    <w:rsid w:val="0091275B"/>
    <w:rsid w:val="00916B16"/>
    <w:rsid w:val="009173B9"/>
    <w:rsid w:val="0093268F"/>
    <w:rsid w:val="0093335D"/>
    <w:rsid w:val="0093613E"/>
    <w:rsid w:val="00941716"/>
    <w:rsid w:val="00943026"/>
    <w:rsid w:val="00966B81"/>
    <w:rsid w:val="0097200D"/>
    <w:rsid w:val="009840FC"/>
    <w:rsid w:val="0098778A"/>
    <w:rsid w:val="009C7720"/>
    <w:rsid w:val="00A23AFA"/>
    <w:rsid w:val="00A31B3E"/>
    <w:rsid w:val="00A51924"/>
    <w:rsid w:val="00A532F3"/>
    <w:rsid w:val="00A61747"/>
    <w:rsid w:val="00A632B1"/>
    <w:rsid w:val="00A644D7"/>
    <w:rsid w:val="00A8489E"/>
    <w:rsid w:val="00AB02A7"/>
    <w:rsid w:val="00AC29F3"/>
    <w:rsid w:val="00B231E5"/>
    <w:rsid w:val="00BC78CD"/>
    <w:rsid w:val="00C028F5"/>
    <w:rsid w:val="00C02B87"/>
    <w:rsid w:val="00C1133F"/>
    <w:rsid w:val="00C4086D"/>
    <w:rsid w:val="00C41495"/>
    <w:rsid w:val="00C60C8C"/>
    <w:rsid w:val="00C61F67"/>
    <w:rsid w:val="00C66F15"/>
    <w:rsid w:val="00C7359E"/>
    <w:rsid w:val="00C854B7"/>
    <w:rsid w:val="00CA1896"/>
    <w:rsid w:val="00CA7118"/>
    <w:rsid w:val="00CB5B28"/>
    <w:rsid w:val="00CC70B7"/>
    <w:rsid w:val="00CD47CC"/>
    <w:rsid w:val="00CD4971"/>
    <w:rsid w:val="00CF5371"/>
    <w:rsid w:val="00D0323A"/>
    <w:rsid w:val="00D0559F"/>
    <w:rsid w:val="00D077E9"/>
    <w:rsid w:val="00D15AE3"/>
    <w:rsid w:val="00D42BD8"/>
    <w:rsid w:val="00D42CB7"/>
    <w:rsid w:val="00D5413D"/>
    <w:rsid w:val="00D570A9"/>
    <w:rsid w:val="00D649DF"/>
    <w:rsid w:val="00D70D02"/>
    <w:rsid w:val="00D770C7"/>
    <w:rsid w:val="00D86945"/>
    <w:rsid w:val="00D90290"/>
    <w:rsid w:val="00DA1F69"/>
    <w:rsid w:val="00DB3075"/>
    <w:rsid w:val="00DD152F"/>
    <w:rsid w:val="00DE213F"/>
    <w:rsid w:val="00DE73C7"/>
    <w:rsid w:val="00DF027C"/>
    <w:rsid w:val="00E00A32"/>
    <w:rsid w:val="00E16849"/>
    <w:rsid w:val="00E22ACD"/>
    <w:rsid w:val="00E50FD6"/>
    <w:rsid w:val="00E61B45"/>
    <w:rsid w:val="00E620B0"/>
    <w:rsid w:val="00E81B40"/>
    <w:rsid w:val="00EC7ACF"/>
    <w:rsid w:val="00EE529F"/>
    <w:rsid w:val="00EF555B"/>
    <w:rsid w:val="00EF6DD5"/>
    <w:rsid w:val="00F027BB"/>
    <w:rsid w:val="00F11DCF"/>
    <w:rsid w:val="00F162EA"/>
    <w:rsid w:val="00F33D29"/>
    <w:rsid w:val="00F51416"/>
    <w:rsid w:val="00F52D27"/>
    <w:rsid w:val="00F54131"/>
    <w:rsid w:val="00F60396"/>
    <w:rsid w:val="00F75DC2"/>
    <w:rsid w:val="00F83527"/>
    <w:rsid w:val="00FA5A5F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EA527"/>
  <w15:docId w15:val="{7CE932AC-8227-4228-B95C-3057B6DF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691546"/>
    <w:pPr>
      <w:tabs>
        <w:tab w:val="right" w:leader="underscore" w:pos="10024"/>
      </w:tabs>
      <w:spacing w:before="120"/>
    </w:pPr>
    <w:rPr>
      <w:rFonts w:cstheme="minorHAnsi"/>
      <w:bCs/>
      <w:i/>
      <w:iCs/>
      <w:sz w:val="48"/>
      <w:szCs w:val="48"/>
    </w:rPr>
  </w:style>
  <w:style w:type="paragraph" w:styleId="TM2">
    <w:name w:val="toc 2"/>
    <w:basedOn w:val="Normal"/>
    <w:next w:val="Normal"/>
    <w:autoRedefine/>
    <w:uiPriority w:val="39"/>
    <w:unhideWhenUsed/>
    <w:rsid w:val="00E61B45"/>
    <w:pPr>
      <w:spacing w:before="120"/>
      <w:ind w:left="280"/>
    </w:pPr>
    <w:rPr>
      <w:rFonts w:cstheme="minorHAnsi"/>
      <w:bCs/>
      <w:sz w:val="22"/>
    </w:rPr>
  </w:style>
  <w:style w:type="paragraph" w:styleId="TM3">
    <w:name w:val="toc 3"/>
    <w:basedOn w:val="Normal"/>
    <w:next w:val="Normal"/>
    <w:autoRedefine/>
    <w:uiPriority w:val="99"/>
    <w:unhideWhenUsed/>
    <w:rsid w:val="00E61B45"/>
    <w:pPr>
      <w:ind w:left="560"/>
    </w:pPr>
    <w:rPr>
      <w:rFonts w:cstheme="minorHAnsi"/>
      <w:b w:val="0"/>
      <w:sz w:val="20"/>
      <w:szCs w:val="20"/>
    </w:rPr>
  </w:style>
  <w:style w:type="paragraph" w:styleId="TM4">
    <w:name w:val="toc 4"/>
    <w:basedOn w:val="Normal"/>
    <w:next w:val="Normal"/>
    <w:autoRedefine/>
    <w:uiPriority w:val="99"/>
    <w:unhideWhenUsed/>
    <w:rsid w:val="00E61B45"/>
    <w:pPr>
      <w:ind w:left="840"/>
    </w:pPr>
    <w:rPr>
      <w:rFonts w:cstheme="minorHAnsi"/>
      <w:b w:val="0"/>
      <w:sz w:val="20"/>
      <w:szCs w:val="20"/>
    </w:rPr>
  </w:style>
  <w:style w:type="paragraph" w:styleId="TM5">
    <w:name w:val="toc 5"/>
    <w:basedOn w:val="Normal"/>
    <w:next w:val="Normal"/>
    <w:autoRedefine/>
    <w:uiPriority w:val="99"/>
    <w:unhideWhenUsed/>
    <w:rsid w:val="00E61B45"/>
    <w:pPr>
      <w:ind w:left="1120"/>
    </w:pPr>
    <w:rPr>
      <w:rFonts w:cstheme="minorHAnsi"/>
      <w:b w:val="0"/>
      <w:sz w:val="20"/>
      <w:szCs w:val="20"/>
    </w:rPr>
  </w:style>
  <w:style w:type="paragraph" w:styleId="TM6">
    <w:name w:val="toc 6"/>
    <w:basedOn w:val="Normal"/>
    <w:next w:val="Normal"/>
    <w:autoRedefine/>
    <w:uiPriority w:val="99"/>
    <w:unhideWhenUsed/>
    <w:rsid w:val="00E61B45"/>
    <w:pPr>
      <w:ind w:left="1400"/>
    </w:pPr>
    <w:rPr>
      <w:rFonts w:cstheme="minorHAnsi"/>
      <w:b w:val="0"/>
      <w:sz w:val="20"/>
      <w:szCs w:val="20"/>
    </w:rPr>
  </w:style>
  <w:style w:type="paragraph" w:styleId="TM7">
    <w:name w:val="toc 7"/>
    <w:basedOn w:val="Normal"/>
    <w:next w:val="Normal"/>
    <w:autoRedefine/>
    <w:uiPriority w:val="99"/>
    <w:unhideWhenUsed/>
    <w:rsid w:val="00E61B45"/>
    <w:pPr>
      <w:ind w:left="1680"/>
    </w:pPr>
    <w:rPr>
      <w:rFonts w:cstheme="minorHAnsi"/>
      <w:b w:val="0"/>
      <w:sz w:val="20"/>
      <w:szCs w:val="20"/>
    </w:rPr>
  </w:style>
  <w:style w:type="paragraph" w:styleId="TM8">
    <w:name w:val="toc 8"/>
    <w:basedOn w:val="Normal"/>
    <w:next w:val="Normal"/>
    <w:autoRedefine/>
    <w:uiPriority w:val="99"/>
    <w:unhideWhenUsed/>
    <w:rsid w:val="00E61B45"/>
    <w:pPr>
      <w:ind w:left="1960"/>
    </w:pPr>
    <w:rPr>
      <w:rFonts w:cstheme="minorHAnsi"/>
      <w:b w:val="0"/>
      <w:sz w:val="20"/>
      <w:szCs w:val="20"/>
    </w:rPr>
  </w:style>
  <w:style w:type="paragraph" w:styleId="TM9">
    <w:name w:val="toc 9"/>
    <w:basedOn w:val="Normal"/>
    <w:next w:val="Normal"/>
    <w:autoRedefine/>
    <w:uiPriority w:val="99"/>
    <w:unhideWhenUsed/>
    <w:rsid w:val="00E61B45"/>
    <w:pPr>
      <w:ind w:left="2240"/>
    </w:pPr>
    <w:rPr>
      <w:rFonts w:cstheme="minorHAnsi"/>
      <w:b w:val="0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61B45"/>
    <w:rPr>
      <w:color w:val="3592CF" w:themeColor="hyperlink"/>
      <w:u w:val="single"/>
    </w:rPr>
  </w:style>
  <w:style w:type="paragraph" w:customStyle="1" w:styleId="text-gray-light">
    <w:name w:val="text-gray-light"/>
    <w:basedOn w:val="Normal"/>
    <w:rsid w:val="00875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CA7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5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nat\Documents\Mod&#232;les%20Office%20personnalis&#233;s\rapport_gi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CEC70A100B945C99D4E7FA7F9AEC5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6E7EE6-5883-42DB-B503-3B86C9B10214}"/>
      </w:docPartPr>
      <w:docPartBody>
        <w:p w:rsidR="003C7832" w:rsidRDefault="00430627">
          <w:pPr>
            <w:pStyle w:val="0CEC70A100B945C99D4E7FA7F9AEC55B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juillet 28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EE7C7240C52A4D9E9B5BCC4EE8B17D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F3507A-5C6C-4D3A-B776-7FB720B4A2FF}"/>
      </w:docPartPr>
      <w:docPartBody>
        <w:p w:rsidR="003C7832" w:rsidRDefault="00430627">
          <w:pPr>
            <w:pStyle w:val="EE7C7240C52A4D9E9B5BCC4EE8B17D2F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21AC2F2F565F42E59D9750DBC78EC1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9EF4A-A6F2-4956-9CA3-3DBC7C8EFA7E}"/>
      </w:docPartPr>
      <w:docPartBody>
        <w:p w:rsidR="00AB074B" w:rsidRDefault="003C7832">
          <w:r w:rsidRPr="0088290A">
            <w:rPr>
              <w:rStyle w:val="Textedelespacerserv"/>
            </w:rPr>
            <w:t>[Titre ]</w:t>
          </w:r>
        </w:p>
      </w:docPartBody>
    </w:docPart>
    <w:docPart>
      <w:docPartPr>
        <w:name w:val="1E75F88B372E4AFF9DE22E00DAD572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5FF0FC-9071-41D7-9A3D-389002AC6B48}"/>
      </w:docPartPr>
      <w:docPartBody>
        <w:p w:rsidR="004C2930" w:rsidRDefault="00AB074B" w:rsidP="00AB074B">
          <w:pPr>
            <w:pStyle w:val="1E75F88B372E4AFF9DE22E00DAD572EA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06E8EEE5C3344FA08AABD78044778A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6F7EDC-CFA1-4DB2-B7CB-F928EBC9D401}"/>
      </w:docPartPr>
      <w:docPartBody>
        <w:p w:rsidR="004C2930" w:rsidRDefault="00AB074B" w:rsidP="00AB074B">
          <w:pPr>
            <w:pStyle w:val="06E8EEE5C3344FA08AABD78044778AA8"/>
          </w:pPr>
          <w:r w:rsidRPr="00E06650"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27"/>
    <w:rsid w:val="003C7832"/>
    <w:rsid w:val="00430627"/>
    <w:rsid w:val="004C2930"/>
    <w:rsid w:val="0081268B"/>
    <w:rsid w:val="00A0495B"/>
    <w:rsid w:val="00AB074B"/>
    <w:rsid w:val="00B1527F"/>
    <w:rsid w:val="00DE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CEC70A100B945C99D4E7FA7F9AEC55B">
    <w:name w:val="0CEC70A100B945C99D4E7FA7F9AEC55B"/>
  </w:style>
  <w:style w:type="paragraph" w:customStyle="1" w:styleId="4F28C0E8F22148C7AF4FE7C0A74BAF9C">
    <w:name w:val="4F28C0E8F22148C7AF4FE7C0A74BAF9C"/>
  </w:style>
  <w:style w:type="character" w:styleId="Textedelespacerserv">
    <w:name w:val="Placeholder Text"/>
    <w:basedOn w:val="Policepardfaut"/>
    <w:uiPriority w:val="99"/>
    <w:unhideWhenUsed/>
    <w:rsid w:val="00AB074B"/>
    <w:rPr>
      <w:color w:val="808080"/>
    </w:rPr>
  </w:style>
  <w:style w:type="paragraph" w:customStyle="1" w:styleId="EE7C7240C52A4D9E9B5BCC4EE8B17D2F">
    <w:name w:val="EE7C7240C52A4D9E9B5BCC4EE8B17D2F"/>
  </w:style>
  <w:style w:type="paragraph" w:customStyle="1" w:styleId="A732006B2D1F4DA2B6A5EE523255B4CA">
    <w:name w:val="A732006B2D1F4DA2B6A5EE523255B4CA"/>
  </w:style>
  <w:style w:type="paragraph" w:customStyle="1" w:styleId="EDEE6404851B46BCAB30C8F7B0392924">
    <w:name w:val="EDEE6404851B46BCAB30C8F7B0392924"/>
  </w:style>
  <w:style w:type="paragraph" w:customStyle="1" w:styleId="1E75F88B372E4AFF9DE22E00DAD572EA">
    <w:name w:val="1E75F88B372E4AFF9DE22E00DAD572EA"/>
    <w:rsid w:val="00AB074B"/>
  </w:style>
  <w:style w:type="paragraph" w:customStyle="1" w:styleId="06E8EEE5C3344FA08AABD78044778AA8">
    <w:name w:val="06E8EEE5C3344FA08AABD78044778AA8"/>
    <w:rsid w:val="00AB0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2020-07-28T00:00:00</PublishDate>
  <Abstract/>
  <CompanyAddress/>
  <CompanyPhone/>
  <CompanyFax>jonathan jeanniard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A69241-D442-4FEB-8B4A-805C40D8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rapport_git.dotx</Template>
  <TotalTime>25</TotalTime>
  <Pages>11</Pages>
  <Words>594</Words>
  <Characters>3270</Characters>
  <Application>Microsoft Office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Pseudo intégration continue sur un dépôt</vt:lpstr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Pseudo intégration continue sur un dépôt</dc:title>
  <dc:creator>Jonathan JEANNIARD</dc:creator>
  <cp:keywords/>
  <cp:lastModifiedBy>Aurélien Boudier</cp:lastModifiedBy>
  <cp:revision>9</cp:revision>
  <cp:lastPrinted>2020-07-30T13:44:00Z</cp:lastPrinted>
  <dcterms:created xsi:type="dcterms:W3CDTF">2020-07-30T13:28:00Z</dcterms:created>
  <dcterms:modified xsi:type="dcterms:W3CDTF">2020-07-30T14:02:00Z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